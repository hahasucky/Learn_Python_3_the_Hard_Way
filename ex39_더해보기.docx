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8351D8" w14:textId="77777777" w:rsidR="00D96538" w:rsidRDefault="002F5E73" w:rsidP="002F5E73">
      <w:pPr>
        <w:rPr>
          <w:sz w:val="72"/>
          <w:lang w:eastAsia="ko-KR"/>
        </w:rPr>
      </w:pPr>
      <w:r w:rsidRPr="002F5E73">
        <w:rPr>
          <w:sz w:val="72"/>
          <w:lang w:eastAsia="ko-KR"/>
        </w:rPr>
        <w:t>ex</w:t>
      </w:r>
      <w:r w:rsidR="00B002C5">
        <w:rPr>
          <w:sz w:val="72"/>
          <w:lang w:eastAsia="ko-KR"/>
        </w:rPr>
        <w:t>39</w:t>
      </w:r>
      <w:r w:rsidRPr="002F5E73">
        <w:rPr>
          <w:sz w:val="72"/>
          <w:lang w:eastAsia="ko-KR"/>
        </w:rPr>
        <w:t>_</w:t>
      </w:r>
      <w:r w:rsidR="00D96538">
        <w:rPr>
          <w:rFonts w:hint="eastAsia"/>
          <w:sz w:val="72"/>
          <w:lang w:eastAsia="ko-KR"/>
        </w:rPr>
        <w:t xml:space="preserve"> </w:t>
      </w:r>
      <w:proofErr w:type="spellStart"/>
      <w:r w:rsidRPr="002F5E73">
        <w:rPr>
          <w:rFonts w:hint="eastAsia"/>
          <w:sz w:val="72"/>
          <w:lang w:eastAsia="ko-KR"/>
        </w:rPr>
        <w:t>더해보기</w:t>
      </w:r>
      <w:proofErr w:type="spellEnd"/>
    </w:p>
    <w:p w14:paraId="18E7876A" w14:textId="77777777" w:rsidR="00B002C5" w:rsidRDefault="002F5E73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1.</w:t>
      </w:r>
      <w:r w:rsidR="00603C72">
        <w:rPr>
          <w:sz w:val="30"/>
          <w:szCs w:val="30"/>
          <w:lang w:eastAsia="ko-KR"/>
        </w:rPr>
        <w:t xml:space="preserve"> </w:t>
      </w:r>
      <w:r w:rsidR="00B002C5">
        <w:rPr>
          <w:sz w:val="30"/>
          <w:szCs w:val="30"/>
          <w:lang w:eastAsia="ko-KR"/>
        </w:rPr>
        <w:t>Apply this to the case of other countries’ province and city mapping.</w:t>
      </w:r>
    </w:p>
    <w:p w14:paraId="0542ACFA" w14:textId="77777777" w:rsidR="00B002C5" w:rsidRDefault="00B002C5" w:rsidP="002F5E73">
      <w:pPr>
        <w:rPr>
          <w:sz w:val="30"/>
          <w:szCs w:val="30"/>
          <w:lang w:eastAsia="ko-KR"/>
        </w:rPr>
      </w:pPr>
    </w:p>
    <w:p w14:paraId="69F2A086" w14:textId="77777777" w:rsidR="00B002C5" w:rsidRDefault="00B002C5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 xml:space="preserve">Well rather than repeating basically same stuffs. I thought about chain of </w:t>
      </w:r>
      <w:proofErr w:type="spellStart"/>
      <w:r>
        <w:rPr>
          <w:sz w:val="30"/>
          <w:szCs w:val="30"/>
          <w:lang w:eastAsia="ko-KR"/>
        </w:rPr>
        <w:t>dicts</w:t>
      </w:r>
      <w:proofErr w:type="spellEnd"/>
      <w:r>
        <w:rPr>
          <w:sz w:val="30"/>
          <w:szCs w:val="30"/>
          <w:lang w:eastAsia="ko-KR"/>
        </w:rPr>
        <w:t xml:space="preserve"> within a dict. </w:t>
      </w:r>
    </w:p>
    <w:p w14:paraId="1C052D3E" w14:textId="77777777" w:rsidR="00B002C5" w:rsidRDefault="00B002C5" w:rsidP="002F5E73">
      <w:pPr>
        <w:rPr>
          <w:sz w:val="30"/>
          <w:szCs w:val="30"/>
          <w:lang w:eastAsia="ko-KR"/>
        </w:rPr>
      </w:pPr>
    </w:p>
    <w:p w14:paraId="0DA560F8" w14:textId="77777777" w:rsidR="00B002C5" w:rsidRDefault="00B002C5" w:rsidP="002F5E73">
      <w:pPr>
        <w:rPr>
          <w:sz w:val="30"/>
          <w:szCs w:val="30"/>
          <w:lang w:eastAsia="ko-KR"/>
        </w:rPr>
      </w:pPr>
      <w:r w:rsidRPr="00B002C5">
        <w:rPr>
          <w:noProof/>
          <w:sz w:val="30"/>
          <w:szCs w:val="30"/>
          <w:lang w:eastAsia="ko-KR"/>
        </w:rPr>
        <w:drawing>
          <wp:inline distT="0" distB="0" distL="0" distR="0" wp14:anchorId="78952489" wp14:editId="0CA78738">
            <wp:extent cx="4922322" cy="2037143"/>
            <wp:effectExtent l="0" t="0" r="5715" b="0"/>
            <wp:docPr id="1" name="Picture 1" descr="A screen shot of a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9814" cy="204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BB79" w14:textId="77777777" w:rsidR="00B002C5" w:rsidRDefault="00B002C5" w:rsidP="002F5E73">
      <w:pPr>
        <w:rPr>
          <w:sz w:val="30"/>
          <w:szCs w:val="30"/>
          <w:lang w:eastAsia="ko-KR"/>
        </w:rPr>
      </w:pPr>
    </w:p>
    <w:p w14:paraId="5175DF55" w14:textId="77777777" w:rsidR="00B002C5" w:rsidRDefault="00B002C5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 xml:space="preserve">I thought about dictionary within a </w:t>
      </w:r>
      <w:proofErr w:type="gramStart"/>
      <w:r>
        <w:rPr>
          <w:sz w:val="30"/>
          <w:szCs w:val="30"/>
          <w:lang w:eastAsia="ko-KR"/>
        </w:rPr>
        <w:t>dictionary, and</w:t>
      </w:r>
      <w:proofErr w:type="gramEnd"/>
      <w:r>
        <w:rPr>
          <w:sz w:val="30"/>
          <w:szCs w:val="30"/>
          <w:lang w:eastAsia="ko-KR"/>
        </w:rPr>
        <w:t xml:space="preserve"> found that </w:t>
      </w:r>
      <w:proofErr w:type="spellStart"/>
      <w:r>
        <w:rPr>
          <w:sz w:val="30"/>
          <w:szCs w:val="30"/>
          <w:lang w:eastAsia="ko-KR"/>
        </w:rPr>
        <w:t>abc_mart</w:t>
      </w:r>
      <w:proofErr w:type="spellEnd"/>
      <w:r>
        <w:rPr>
          <w:sz w:val="30"/>
          <w:szCs w:val="30"/>
          <w:lang w:eastAsia="ko-KR"/>
        </w:rPr>
        <w:t xml:space="preserve"> stock database management could get a lot of help from using the datatype of ‘Dictionary’. It is composed of the number of </w:t>
      </w:r>
      <w:proofErr w:type="gramStart"/>
      <w:r>
        <w:rPr>
          <w:sz w:val="30"/>
          <w:szCs w:val="30"/>
          <w:lang w:eastAsia="ko-KR"/>
        </w:rPr>
        <w:t>stock</w:t>
      </w:r>
      <w:proofErr w:type="gramEnd"/>
      <w:r>
        <w:rPr>
          <w:sz w:val="30"/>
          <w:szCs w:val="30"/>
          <w:lang w:eastAsia="ko-KR"/>
        </w:rPr>
        <w:t xml:space="preserve"> mapped to sizes and sizes mapped to a certain type of a shoe model and shoe models mapped to a brand and there being a lot of brands in </w:t>
      </w:r>
      <w:proofErr w:type="spellStart"/>
      <w:r>
        <w:rPr>
          <w:sz w:val="30"/>
          <w:szCs w:val="30"/>
          <w:lang w:eastAsia="ko-KR"/>
        </w:rPr>
        <w:t>ABC_Mart</w:t>
      </w:r>
      <w:proofErr w:type="spellEnd"/>
      <w:r>
        <w:rPr>
          <w:sz w:val="30"/>
          <w:szCs w:val="30"/>
          <w:lang w:eastAsia="ko-KR"/>
        </w:rPr>
        <w:t xml:space="preserve"> database. </w:t>
      </w:r>
    </w:p>
    <w:p w14:paraId="32059992" w14:textId="77777777" w:rsidR="00B002C5" w:rsidRPr="00B002C5" w:rsidRDefault="00B002C5" w:rsidP="002F5E73">
      <w:pPr>
        <w:rPr>
          <w:sz w:val="30"/>
          <w:szCs w:val="30"/>
          <w:lang w:eastAsia="ko-KR"/>
        </w:rPr>
      </w:pPr>
    </w:p>
    <w:p w14:paraId="1BE139C7" w14:textId="77777777" w:rsidR="002B7EED" w:rsidRDefault="002F5E73" w:rsidP="00D96538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2.</w:t>
      </w:r>
      <w:r w:rsidR="002B7EED">
        <w:rPr>
          <w:sz w:val="30"/>
          <w:szCs w:val="30"/>
          <w:lang w:eastAsia="ko-KR"/>
        </w:rPr>
        <w:t xml:space="preserve"> </w:t>
      </w:r>
      <w:r w:rsidR="00B002C5">
        <w:rPr>
          <w:sz w:val="30"/>
          <w:szCs w:val="30"/>
          <w:lang w:eastAsia="ko-KR"/>
        </w:rPr>
        <w:t xml:space="preserve">search </w:t>
      </w:r>
      <w:proofErr w:type="spellStart"/>
      <w:r w:rsidR="00B002C5">
        <w:rPr>
          <w:sz w:val="30"/>
          <w:szCs w:val="30"/>
          <w:lang w:eastAsia="ko-KR"/>
        </w:rPr>
        <w:t>pydoc</w:t>
      </w:r>
      <w:proofErr w:type="spellEnd"/>
      <w:r w:rsidR="00B002C5">
        <w:rPr>
          <w:sz w:val="30"/>
          <w:szCs w:val="30"/>
          <w:lang w:eastAsia="ko-KR"/>
        </w:rPr>
        <w:t xml:space="preserve"> to get to know more about dictionary, or dict.</w:t>
      </w:r>
    </w:p>
    <w:p w14:paraId="2A724290" w14:textId="77777777" w:rsidR="00B002C5" w:rsidRDefault="00B002C5" w:rsidP="00D96538">
      <w:pPr>
        <w:rPr>
          <w:sz w:val="30"/>
          <w:szCs w:val="30"/>
          <w:lang w:eastAsia="ko-KR"/>
        </w:rPr>
      </w:pPr>
    </w:p>
    <w:p w14:paraId="7C705BC9" w14:textId="77777777" w:rsidR="00B002C5" w:rsidRDefault="00B002C5" w:rsidP="00D96538">
      <w:pPr>
        <w:rPr>
          <w:sz w:val="30"/>
          <w:szCs w:val="30"/>
          <w:lang w:eastAsia="ko-KR"/>
        </w:rPr>
      </w:pPr>
      <w:r w:rsidRPr="00B002C5">
        <w:rPr>
          <w:noProof/>
          <w:sz w:val="30"/>
          <w:szCs w:val="30"/>
          <w:lang w:eastAsia="ko-KR"/>
        </w:rPr>
        <w:lastRenderedPageBreak/>
        <w:drawing>
          <wp:inline distT="0" distB="0" distL="0" distR="0" wp14:anchorId="11FB351B" wp14:editId="6D310467">
            <wp:extent cx="3497283" cy="4332832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1802" cy="43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272D" w14:textId="77777777" w:rsidR="00B002C5" w:rsidRDefault="00B002C5" w:rsidP="00D96538">
      <w:pPr>
        <w:rPr>
          <w:sz w:val="30"/>
          <w:szCs w:val="30"/>
          <w:lang w:eastAsia="ko-KR"/>
        </w:rPr>
      </w:pPr>
      <w:r w:rsidRPr="00B002C5">
        <w:rPr>
          <w:noProof/>
          <w:sz w:val="30"/>
          <w:szCs w:val="30"/>
          <w:lang w:eastAsia="ko-KR"/>
        </w:rPr>
        <w:drawing>
          <wp:inline distT="0" distB="0" distL="0" distR="0" wp14:anchorId="0C82DB15" wp14:editId="131B6B41">
            <wp:extent cx="3277564" cy="4025735"/>
            <wp:effectExtent l="0" t="0" r="0" b="635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0607" cy="402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DE9C" w14:textId="77777777" w:rsidR="002B7EED" w:rsidRDefault="002B7EED" w:rsidP="002F5E73">
      <w:pPr>
        <w:rPr>
          <w:sz w:val="30"/>
          <w:szCs w:val="30"/>
          <w:lang w:eastAsia="ko-KR"/>
        </w:rPr>
      </w:pPr>
    </w:p>
    <w:p w14:paraId="21B5EADA" w14:textId="77777777" w:rsidR="00B002C5" w:rsidRDefault="00B002C5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 xml:space="preserve">studied </w:t>
      </w:r>
      <w:proofErr w:type="spellStart"/>
      <w:r>
        <w:rPr>
          <w:sz w:val="30"/>
          <w:szCs w:val="30"/>
          <w:lang w:eastAsia="ko-KR"/>
        </w:rPr>
        <w:t>pydoc</w:t>
      </w:r>
      <w:proofErr w:type="spellEnd"/>
      <w:r>
        <w:rPr>
          <w:sz w:val="30"/>
          <w:szCs w:val="30"/>
          <w:lang w:eastAsia="ko-KR"/>
        </w:rPr>
        <w:t xml:space="preserve"> dict. </w:t>
      </w:r>
    </w:p>
    <w:p w14:paraId="5AFF817D" w14:textId="77777777" w:rsidR="00B002C5" w:rsidRDefault="00B002C5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lastRenderedPageBreak/>
        <w:t>I could get to know more about, generating new dictionary object in 4 different ways and the methods to edit, refer to, or</w:t>
      </w:r>
      <w:r w:rsidR="00503A40">
        <w:rPr>
          <w:sz w:val="30"/>
          <w:szCs w:val="30"/>
          <w:lang w:eastAsia="ko-KR"/>
        </w:rPr>
        <w:t xml:space="preserve"> check on a dictionary object.</w:t>
      </w:r>
    </w:p>
    <w:p w14:paraId="17177F84" w14:textId="77777777" w:rsidR="00503A40" w:rsidRDefault="00503A40" w:rsidP="002F5E73">
      <w:pPr>
        <w:rPr>
          <w:sz w:val="30"/>
          <w:szCs w:val="30"/>
          <w:lang w:eastAsia="ko-KR"/>
        </w:rPr>
      </w:pPr>
    </w:p>
    <w:p w14:paraId="7B839C07" w14:textId="77777777" w:rsidR="00503A40" w:rsidRDefault="00503A40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A few methods are left ununderstood. I will add it to honest question list and get to know later.</w:t>
      </w:r>
    </w:p>
    <w:p w14:paraId="1984A95F" w14:textId="77777777" w:rsidR="007C2657" w:rsidRDefault="007C2657" w:rsidP="002F5E73">
      <w:pPr>
        <w:rPr>
          <w:sz w:val="30"/>
          <w:szCs w:val="30"/>
          <w:lang w:eastAsia="ko-KR"/>
        </w:rPr>
      </w:pPr>
    </w:p>
    <w:p w14:paraId="07BEB8EB" w14:textId="000EFC2B" w:rsidR="007C2657" w:rsidRDefault="002B7EED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 xml:space="preserve">3. </w:t>
      </w:r>
      <w:r w:rsidR="00503A40">
        <w:rPr>
          <w:sz w:val="30"/>
          <w:szCs w:val="30"/>
          <w:lang w:eastAsia="ko-KR"/>
        </w:rPr>
        <w:t xml:space="preserve">Are there some things that can’t be properly dealt with </w:t>
      </w:r>
      <w:proofErr w:type="spellStart"/>
      <w:r w:rsidR="00503A40">
        <w:rPr>
          <w:sz w:val="30"/>
          <w:szCs w:val="30"/>
          <w:lang w:eastAsia="ko-KR"/>
        </w:rPr>
        <w:t>with</w:t>
      </w:r>
      <w:proofErr w:type="spellEnd"/>
      <w:r w:rsidR="00503A40">
        <w:rPr>
          <w:sz w:val="30"/>
          <w:szCs w:val="30"/>
          <w:lang w:eastAsia="ko-KR"/>
        </w:rPr>
        <w:t xml:space="preserve"> the data structure dictionary?</w:t>
      </w:r>
      <w:r w:rsidR="008208AB">
        <w:rPr>
          <w:sz w:val="30"/>
          <w:szCs w:val="30"/>
          <w:lang w:eastAsia="ko-KR"/>
        </w:rPr>
        <w:t xml:space="preserve"> unsolved. </w:t>
      </w:r>
    </w:p>
    <w:p w14:paraId="75C90793" w14:textId="3C349441" w:rsidR="007C2657" w:rsidRDefault="007C2657" w:rsidP="002F5E73">
      <w:pPr>
        <w:rPr>
          <w:sz w:val="30"/>
          <w:szCs w:val="30"/>
          <w:lang w:eastAsia="ko-KR"/>
        </w:rPr>
      </w:pPr>
    </w:p>
    <w:p w14:paraId="7DEF0DEA" w14:textId="2615EAFC" w:rsidR="007C2657" w:rsidRDefault="007C2657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 xml:space="preserve">Think about &lt;index-like&gt;ness </w:t>
      </w:r>
      <w:proofErr w:type="gramStart"/>
      <w:r>
        <w:rPr>
          <w:sz w:val="30"/>
          <w:szCs w:val="30"/>
          <w:lang w:eastAsia="ko-KR"/>
        </w:rPr>
        <w:t>( order</w:t>
      </w:r>
      <w:proofErr w:type="gramEnd"/>
      <w:r>
        <w:rPr>
          <w:sz w:val="30"/>
          <w:szCs w:val="30"/>
          <w:lang w:eastAsia="ko-KR"/>
        </w:rPr>
        <w:t xml:space="preserve">-considered) of dictionary. </w:t>
      </w:r>
    </w:p>
    <w:p w14:paraId="29EACAF3" w14:textId="09D39FFE" w:rsidR="007C2657" w:rsidRDefault="007C2657" w:rsidP="002F5E73">
      <w:pPr>
        <w:rPr>
          <w:sz w:val="30"/>
          <w:szCs w:val="30"/>
          <w:lang w:eastAsia="ko-KR"/>
        </w:rPr>
      </w:pPr>
    </w:p>
    <w:p w14:paraId="16AD796A" w14:textId="0BAF9268" w:rsidR="007C2657" w:rsidRDefault="007C2657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 xml:space="preserve">1) </w:t>
      </w:r>
      <w:proofErr w:type="gramStart"/>
      <w:r>
        <w:rPr>
          <w:sz w:val="30"/>
          <w:szCs w:val="30"/>
          <w:lang w:eastAsia="ko-KR"/>
        </w:rPr>
        <w:t>Basically</w:t>
      </w:r>
      <w:proofErr w:type="gramEnd"/>
      <w:r>
        <w:rPr>
          <w:sz w:val="30"/>
          <w:szCs w:val="30"/>
          <w:lang w:eastAsia="ko-KR"/>
        </w:rPr>
        <w:t xml:space="preserve"> dictionary functions rather like a stack</w:t>
      </w:r>
    </w:p>
    <w:p w14:paraId="19BEB719" w14:textId="77777777" w:rsidR="007C2657" w:rsidRPr="007C2657" w:rsidRDefault="007C2657" w:rsidP="002F5E73">
      <w:pPr>
        <w:rPr>
          <w:sz w:val="30"/>
          <w:szCs w:val="30"/>
          <w:lang w:eastAsia="ko-KR"/>
        </w:rPr>
      </w:pPr>
    </w:p>
    <w:p w14:paraId="48B8E77B" w14:textId="6AD78FF3" w:rsidR="002F5E73" w:rsidRDefault="007C2657" w:rsidP="002F5E73">
      <w:pPr>
        <w:rPr>
          <w:sz w:val="52"/>
          <w:lang w:eastAsia="ko-KR"/>
        </w:rPr>
      </w:pP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07E489F" wp14:editId="3A35130E">
                <wp:simplePos x="0" y="0"/>
                <wp:positionH relativeFrom="column">
                  <wp:posOffset>4335372</wp:posOffset>
                </wp:positionH>
                <wp:positionV relativeFrom="paragraph">
                  <wp:posOffset>99883</wp:posOffset>
                </wp:positionV>
                <wp:extent cx="80640" cy="255960"/>
                <wp:effectExtent l="38100" t="38100" r="21590" b="3619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064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9884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1" o:spid="_x0000_s1026" type="#_x0000_t75" style="position:absolute;margin-left:341pt;margin-top:7.5pt;width:7.1pt;height:20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">
                <v:imagedata r:id="rId9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B6B4B0C" wp14:editId="3520D67B">
                <wp:simplePos x="0" y="0"/>
                <wp:positionH relativeFrom="column">
                  <wp:posOffset>4240692</wp:posOffset>
                </wp:positionH>
                <wp:positionV relativeFrom="paragraph">
                  <wp:posOffset>186643</wp:posOffset>
                </wp:positionV>
                <wp:extent cx="144360" cy="360"/>
                <wp:effectExtent l="38100" t="38100" r="33655" b="381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4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25906" id="Ink 40" o:spid="_x0000_s1026" type="#_x0000_t75" style="position:absolute;margin-left:333.55pt;margin-top:14.35pt;width:12.05pt;height: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">
                <v:imagedata r:id="rId11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C04B5B5" wp14:editId="114D27BC">
                <wp:simplePos x="0" y="0"/>
                <wp:positionH relativeFrom="column">
                  <wp:posOffset>4094532</wp:posOffset>
                </wp:positionH>
                <wp:positionV relativeFrom="paragraph">
                  <wp:posOffset>182323</wp:posOffset>
                </wp:positionV>
                <wp:extent cx="136800" cy="101520"/>
                <wp:effectExtent l="38100" t="38100" r="41275" b="3873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68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342D6" id="Ink 39" o:spid="_x0000_s1026" type="#_x0000_t75" style="position:absolute;margin-left:322.05pt;margin-top:14pt;width:11.45pt;height:8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">
                <v:imagedata r:id="rId13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C840AF7" wp14:editId="3A164131">
                <wp:simplePos x="0" y="0"/>
                <wp:positionH relativeFrom="column">
                  <wp:posOffset>3939372</wp:posOffset>
                </wp:positionH>
                <wp:positionV relativeFrom="paragraph">
                  <wp:posOffset>193123</wp:posOffset>
                </wp:positionV>
                <wp:extent cx="65880" cy="101520"/>
                <wp:effectExtent l="38100" t="38100" r="36195" b="3873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58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8B51" id="Ink 38" o:spid="_x0000_s1026" type="#_x0000_t75" style="position:absolute;margin-left:309.85pt;margin-top:14.85pt;width:5.9pt;height:8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">
                <v:imagedata r:id="rId15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68E74A1" wp14:editId="7AD1D3A9">
                <wp:simplePos x="0" y="0"/>
                <wp:positionH relativeFrom="column">
                  <wp:posOffset>3825972</wp:posOffset>
                </wp:positionH>
                <wp:positionV relativeFrom="paragraph">
                  <wp:posOffset>172963</wp:posOffset>
                </wp:positionV>
                <wp:extent cx="360" cy="106200"/>
                <wp:effectExtent l="38100" t="38100" r="38100" b="3365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F5715" id="Ink 37" o:spid="_x0000_s1026" type="#_x0000_t75" style="position:absolute;margin-left:300.9pt;margin-top:13.25pt;width:.75pt;height:9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">
                <v:imagedata r:id="rId17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2E68E09" wp14:editId="3F839481">
                <wp:simplePos x="0" y="0"/>
                <wp:positionH relativeFrom="column">
                  <wp:posOffset>3834972</wp:posOffset>
                </wp:positionH>
                <wp:positionV relativeFrom="paragraph">
                  <wp:posOffset>104923</wp:posOffset>
                </wp:positionV>
                <wp:extent cx="360" cy="360"/>
                <wp:effectExtent l="38100" t="38100" r="38100" b="381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406BC" id="Ink 36" o:spid="_x0000_s1026" type="#_x0000_t75" style="position:absolute;margin-left:301.6pt;margin-top:7.9pt;width:.75pt;height: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">
                <v:imagedata r:id="rId19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0D4FB47" wp14:editId="4CAA56AC">
                <wp:simplePos x="0" y="0"/>
                <wp:positionH relativeFrom="column">
                  <wp:posOffset>3619332</wp:posOffset>
                </wp:positionH>
                <wp:positionV relativeFrom="paragraph">
                  <wp:posOffset>21763</wp:posOffset>
                </wp:positionV>
                <wp:extent cx="55800" cy="250560"/>
                <wp:effectExtent l="38100" t="38100" r="33655" b="4191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580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3EC58" id="Ink 35" o:spid="_x0000_s1026" type="#_x0000_t75" style="position:absolute;margin-left:284.65pt;margin-top:1.35pt;width:5.1pt;height:20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">
                <v:imagedata r:id="rId21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05AAC9E" wp14:editId="44D801AB">
                <wp:simplePos x="0" y="0"/>
                <wp:positionH relativeFrom="column">
                  <wp:posOffset>3532932</wp:posOffset>
                </wp:positionH>
                <wp:positionV relativeFrom="paragraph">
                  <wp:posOffset>142003</wp:posOffset>
                </wp:positionV>
                <wp:extent cx="134640" cy="360"/>
                <wp:effectExtent l="38100" t="38100" r="30480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4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CE9DC" id="Ink 34" o:spid="_x0000_s1026" type="#_x0000_t75" style="position:absolute;margin-left:277.85pt;margin-top:10.85pt;width:11.3pt;height: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">
                <v:imagedata r:id="rId23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23A5B41" wp14:editId="4A9599E0">
                <wp:simplePos x="0" y="0"/>
                <wp:positionH relativeFrom="column">
                  <wp:posOffset>3223332</wp:posOffset>
                </wp:positionH>
                <wp:positionV relativeFrom="paragraph">
                  <wp:posOffset>90163</wp:posOffset>
                </wp:positionV>
                <wp:extent cx="99720" cy="373320"/>
                <wp:effectExtent l="38100" t="38100" r="1905" b="3365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972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8219E" id="Ink 33" o:spid="_x0000_s1026" type="#_x0000_t75" style="position:absolute;margin-left:253.45pt;margin-top:6.75pt;width:8.55pt;height:30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">
                <v:imagedata r:id="rId25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611030E" wp14:editId="1E24CF7B">
                <wp:simplePos x="0" y="0"/>
                <wp:positionH relativeFrom="column">
                  <wp:posOffset>3130812</wp:posOffset>
                </wp:positionH>
                <wp:positionV relativeFrom="paragraph">
                  <wp:posOffset>147403</wp:posOffset>
                </wp:positionV>
                <wp:extent cx="87120" cy="90360"/>
                <wp:effectExtent l="38100" t="38100" r="40005" b="3683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71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8C123" id="Ink 32" o:spid="_x0000_s1026" type="#_x0000_t75" style="position:absolute;margin-left:246.15pt;margin-top:11.25pt;width:7.55pt;height:7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">
                <v:imagedata r:id="rId27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35B8B0A" wp14:editId="55737DED">
                <wp:simplePos x="0" y="0"/>
                <wp:positionH relativeFrom="column">
                  <wp:posOffset>2888532</wp:posOffset>
                </wp:positionH>
                <wp:positionV relativeFrom="paragraph">
                  <wp:posOffset>53803</wp:posOffset>
                </wp:positionV>
                <wp:extent cx="126000" cy="379440"/>
                <wp:effectExtent l="38100" t="38100" r="0" b="4000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600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88B84" id="Ink 31" o:spid="_x0000_s1026" type="#_x0000_t75" style="position:absolute;margin-left:227.1pt;margin-top:3.9pt;width:10.6pt;height:30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">
                <v:imagedata r:id="rId29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70A2C81" wp14:editId="5E4E9FC1">
                <wp:simplePos x="0" y="0"/>
                <wp:positionH relativeFrom="column">
                  <wp:posOffset>2552292</wp:posOffset>
                </wp:positionH>
                <wp:positionV relativeFrom="paragraph">
                  <wp:posOffset>93043</wp:posOffset>
                </wp:positionV>
                <wp:extent cx="114480" cy="402840"/>
                <wp:effectExtent l="38100" t="38100" r="38100" b="419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448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A3CE9" id="Ink 30" o:spid="_x0000_s1026" type="#_x0000_t75" style="position:absolute;margin-left:200.6pt;margin-top:7pt;width:9.7pt;height:32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">
                <v:imagedata r:id="rId31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905E395" wp14:editId="601A9D4F">
                <wp:simplePos x="0" y="0"/>
                <wp:positionH relativeFrom="column">
                  <wp:posOffset>1516932</wp:posOffset>
                </wp:positionH>
                <wp:positionV relativeFrom="paragraph">
                  <wp:posOffset>258283</wp:posOffset>
                </wp:positionV>
                <wp:extent cx="1180800" cy="173160"/>
                <wp:effectExtent l="38100" t="38100" r="26035" b="431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80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6AFDC" id="Ink 29" o:spid="_x0000_s1026" type="#_x0000_t75" style="position:absolute;margin-left:119.1pt;margin-top:20pt;width:93.7pt;height:14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">
                <v:imagedata r:id="rId33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B8218C9" wp14:editId="3BA9BC7D">
                <wp:simplePos x="0" y="0"/>
                <wp:positionH relativeFrom="column">
                  <wp:posOffset>3273732</wp:posOffset>
                </wp:positionH>
                <wp:positionV relativeFrom="paragraph">
                  <wp:posOffset>374563</wp:posOffset>
                </wp:positionV>
                <wp:extent cx="214560" cy="144000"/>
                <wp:effectExtent l="38100" t="38100" r="27305" b="3429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45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5285E" id="Ink 28" o:spid="_x0000_s1026" type="#_x0000_t75" style="position:absolute;margin-left:257.4pt;margin-top:29.15pt;width:17.6pt;height:12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">
                <v:imagedata r:id="rId35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2BBB789" wp14:editId="22445D99">
                <wp:simplePos x="0" y="0"/>
                <wp:positionH relativeFrom="column">
                  <wp:posOffset>3077172</wp:posOffset>
                </wp:positionH>
                <wp:positionV relativeFrom="paragraph">
                  <wp:posOffset>326323</wp:posOffset>
                </wp:positionV>
                <wp:extent cx="133200" cy="127440"/>
                <wp:effectExtent l="38100" t="38100" r="32385" b="3810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32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7E0A3" id="Ink 27" o:spid="_x0000_s1026" type="#_x0000_t75" style="position:absolute;margin-left:241.95pt;margin-top:25.35pt;width:11.2pt;height:10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">
                <v:imagedata r:id="rId37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03A8A9B" wp14:editId="7AE89FA6">
                <wp:simplePos x="0" y="0"/>
                <wp:positionH relativeFrom="column">
                  <wp:posOffset>2926332</wp:posOffset>
                </wp:positionH>
                <wp:positionV relativeFrom="paragraph">
                  <wp:posOffset>352963</wp:posOffset>
                </wp:positionV>
                <wp:extent cx="117000" cy="104760"/>
                <wp:effectExtent l="38100" t="38100" r="22860" b="3556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70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EA07E" id="Ink 26" o:spid="_x0000_s1026" type="#_x0000_t75" style="position:absolute;margin-left:230.05pt;margin-top:27.45pt;width:9.9pt;height: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">
                <v:imagedata r:id="rId39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0856CEE" wp14:editId="147D3954">
                <wp:simplePos x="0" y="0"/>
                <wp:positionH relativeFrom="column">
                  <wp:posOffset>2715372</wp:posOffset>
                </wp:positionH>
                <wp:positionV relativeFrom="paragraph">
                  <wp:posOffset>316603</wp:posOffset>
                </wp:positionV>
                <wp:extent cx="108000" cy="148680"/>
                <wp:effectExtent l="38100" t="38100" r="6350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80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2F0AC" id="Ink 25" o:spid="_x0000_s1026" type="#_x0000_t75" style="position:absolute;margin-left:213.45pt;margin-top:24.6pt;width:9.2pt;height:12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">
                <v:imagedata r:id="rId41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FEBBEE9" wp14:editId="4B285D5E">
                <wp:simplePos x="0" y="0"/>
                <wp:positionH relativeFrom="column">
                  <wp:posOffset>2399652</wp:posOffset>
                </wp:positionH>
                <wp:positionV relativeFrom="paragraph">
                  <wp:posOffset>339283</wp:posOffset>
                </wp:positionV>
                <wp:extent cx="113040" cy="144360"/>
                <wp:effectExtent l="38100" t="38100" r="0" b="3365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30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15797" id="Ink 24" o:spid="_x0000_s1026" type="#_x0000_t75" style="position:absolute;margin-left:188.6pt;margin-top:26.35pt;width:9.6pt;height:12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">
                <v:imagedata r:id="rId43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80F54D9" wp14:editId="25D80039">
                <wp:simplePos x="0" y="0"/>
                <wp:positionH relativeFrom="column">
                  <wp:posOffset>2337732</wp:posOffset>
                </wp:positionH>
                <wp:positionV relativeFrom="paragraph">
                  <wp:posOffset>403363</wp:posOffset>
                </wp:positionV>
                <wp:extent cx="119520" cy="360"/>
                <wp:effectExtent l="38100" t="38100" r="33020" b="381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9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C249F" id="Ink 23" o:spid="_x0000_s1026" type="#_x0000_t75" style="position:absolute;margin-left:183.7pt;margin-top:31.4pt;width:10.1pt;height: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">
                <v:imagedata r:id="rId45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9AD6B8C" wp14:editId="3DC3773D">
                <wp:simplePos x="0" y="0"/>
                <wp:positionH relativeFrom="column">
                  <wp:posOffset>2229732</wp:posOffset>
                </wp:positionH>
                <wp:positionV relativeFrom="paragraph">
                  <wp:posOffset>362683</wp:posOffset>
                </wp:positionV>
                <wp:extent cx="90000" cy="96840"/>
                <wp:effectExtent l="25400" t="38100" r="24765" b="4318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00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1504C" id="Ink 22" o:spid="_x0000_s1026" type="#_x0000_t75" style="position:absolute;margin-left:175.2pt;margin-top:28.2pt;width:7.8pt;height:8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">
                <v:imagedata r:id="rId47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F810B1F" wp14:editId="735200E4">
                <wp:simplePos x="0" y="0"/>
                <wp:positionH relativeFrom="column">
                  <wp:posOffset>2046852</wp:posOffset>
                </wp:positionH>
                <wp:positionV relativeFrom="paragraph">
                  <wp:posOffset>393283</wp:posOffset>
                </wp:positionV>
                <wp:extent cx="133560" cy="60840"/>
                <wp:effectExtent l="38100" t="38100" r="31750" b="4127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35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983F5" id="Ink 21" o:spid="_x0000_s1026" type="#_x0000_t75" style="position:absolute;margin-left:160.8pt;margin-top:30.6pt;width:11.2pt;height:5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">
                <v:imagedata r:id="rId49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152349B" wp14:editId="1053891F">
                <wp:simplePos x="0" y="0"/>
                <wp:positionH relativeFrom="column">
                  <wp:posOffset>1922292</wp:posOffset>
                </wp:positionH>
                <wp:positionV relativeFrom="paragraph">
                  <wp:posOffset>282403</wp:posOffset>
                </wp:positionV>
                <wp:extent cx="87120" cy="151920"/>
                <wp:effectExtent l="38100" t="38100" r="40005" b="3873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71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EDC72" id="Ink 20" o:spid="_x0000_s1026" type="#_x0000_t75" style="position:absolute;margin-left:151pt;margin-top:21.9pt;width:7.55pt;height:12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">
                <v:imagedata r:id="rId51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FF4D483" wp14:editId="3BF0D7AE">
                <wp:simplePos x="0" y="0"/>
                <wp:positionH relativeFrom="column">
                  <wp:posOffset>3488652</wp:posOffset>
                </wp:positionH>
                <wp:positionV relativeFrom="paragraph">
                  <wp:posOffset>1073683</wp:posOffset>
                </wp:positionV>
                <wp:extent cx="219600" cy="188280"/>
                <wp:effectExtent l="38100" t="38100" r="0" b="406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196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EDE91" id="Ink 19" o:spid="_x0000_s1026" type="#_x0000_t75" style="position:absolute;margin-left:274.35pt;margin-top:84.2pt;width:18pt;height:15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">
                <v:imagedata r:id="rId53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5D8FDF1" wp14:editId="04D5E6D4">
                <wp:simplePos x="0" y="0"/>
                <wp:positionH relativeFrom="column">
                  <wp:posOffset>3208212</wp:posOffset>
                </wp:positionH>
                <wp:positionV relativeFrom="paragraph">
                  <wp:posOffset>1075843</wp:posOffset>
                </wp:positionV>
                <wp:extent cx="176040" cy="153000"/>
                <wp:effectExtent l="38100" t="38100" r="40005" b="381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60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34849" id="Ink 18" o:spid="_x0000_s1026" type="#_x0000_t75" style="position:absolute;margin-left:252.25pt;margin-top:84.35pt;width:14.55pt;height:12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">
                <v:imagedata r:id="rId55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BFF6A68" wp14:editId="1FA1D904">
                <wp:simplePos x="0" y="0"/>
                <wp:positionH relativeFrom="column">
                  <wp:posOffset>3052692</wp:posOffset>
                </wp:positionH>
                <wp:positionV relativeFrom="paragraph">
                  <wp:posOffset>1108963</wp:posOffset>
                </wp:positionV>
                <wp:extent cx="91800" cy="135000"/>
                <wp:effectExtent l="38100" t="38100" r="35560" b="4318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18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CF654" id="Ink 17" o:spid="_x0000_s1026" type="#_x0000_t75" style="position:absolute;margin-left:240pt;margin-top:86.95pt;width:7.95pt;height:11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">
                <v:imagedata r:id="rId57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87164C9" wp14:editId="6FC73C20">
                <wp:simplePos x="0" y="0"/>
                <wp:positionH relativeFrom="column">
                  <wp:posOffset>2866932</wp:posOffset>
                </wp:positionH>
                <wp:positionV relativeFrom="paragraph">
                  <wp:posOffset>1116523</wp:posOffset>
                </wp:positionV>
                <wp:extent cx="154080" cy="150120"/>
                <wp:effectExtent l="38100" t="38100" r="11430" b="406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40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428E1" id="Ink 16" o:spid="_x0000_s1026" type="#_x0000_t75" style="position:absolute;margin-left:225.4pt;margin-top:87.55pt;width:12.85pt;height:12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">
                <v:imagedata r:id="rId59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2B222F8" wp14:editId="6C37B9E0">
                <wp:simplePos x="0" y="0"/>
                <wp:positionH relativeFrom="column">
                  <wp:posOffset>2596212</wp:posOffset>
                </wp:positionH>
                <wp:positionV relativeFrom="paragraph">
                  <wp:posOffset>1020763</wp:posOffset>
                </wp:positionV>
                <wp:extent cx="91440" cy="215640"/>
                <wp:effectExtent l="38100" t="38100" r="35560" b="3873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14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F3757" id="Ink 15" o:spid="_x0000_s1026" type="#_x0000_t75" style="position:absolute;margin-left:204.1pt;margin-top:80.05pt;width:7.9pt;height:17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">
                <v:imagedata r:id="rId61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D842E03" wp14:editId="4319C730">
                <wp:simplePos x="0" y="0"/>
                <wp:positionH relativeFrom="column">
                  <wp:posOffset>2488932</wp:posOffset>
                </wp:positionH>
                <wp:positionV relativeFrom="paragraph">
                  <wp:posOffset>1072963</wp:posOffset>
                </wp:positionV>
                <wp:extent cx="170280" cy="360"/>
                <wp:effectExtent l="38100" t="38100" r="33020" b="381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0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C476C" id="Ink 14" o:spid="_x0000_s1026" type="#_x0000_t75" style="position:absolute;margin-left:195.65pt;margin-top:84.15pt;width:14.1pt;height: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">
                <v:imagedata r:id="rId63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A510F0F" wp14:editId="58519536">
                <wp:simplePos x="0" y="0"/>
                <wp:positionH relativeFrom="column">
                  <wp:posOffset>2372292</wp:posOffset>
                </wp:positionH>
                <wp:positionV relativeFrom="paragraph">
                  <wp:posOffset>1079443</wp:posOffset>
                </wp:positionV>
                <wp:extent cx="131400" cy="84240"/>
                <wp:effectExtent l="38100" t="38100" r="0" b="431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14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5CBA2" id="Ink 13" o:spid="_x0000_s1026" type="#_x0000_t75" style="position:absolute;margin-left:186.45pt;margin-top:84.65pt;width:11.1pt;height:7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">
                <v:imagedata r:id="rId65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7618FAA" wp14:editId="59FAC404">
                <wp:simplePos x="0" y="0"/>
                <wp:positionH relativeFrom="column">
                  <wp:posOffset>2221452</wp:posOffset>
                </wp:positionH>
                <wp:positionV relativeFrom="paragraph">
                  <wp:posOffset>1038043</wp:posOffset>
                </wp:positionV>
                <wp:extent cx="78480" cy="147240"/>
                <wp:effectExtent l="38100" t="38100" r="0" b="311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84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8EDBC" id="Ink 12" o:spid="_x0000_s1026" type="#_x0000_t75" style="position:absolute;margin-left:174.55pt;margin-top:81.4pt;width:6.9pt;height:12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">
                <v:imagedata r:id="rId67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00499E8" wp14:editId="4DFA2083">
                <wp:simplePos x="0" y="0"/>
                <wp:positionH relativeFrom="column">
                  <wp:posOffset>2103732</wp:posOffset>
                </wp:positionH>
                <wp:positionV relativeFrom="paragraph">
                  <wp:posOffset>1071883</wp:posOffset>
                </wp:positionV>
                <wp:extent cx="360" cy="95760"/>
                <wp:effectExtent l="38100" t="38100" r="38100" b="317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2E373" id="Ink 11" o:spid="_x0000_s1026" type="#_x0000_t75" style="position:absolute;margin-left:165.3pt;margin-top:84.05pt;width:.75pt;height:8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">
                <v:imagedata r:id="rId69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935A4E1" wp14:editId="4FCC45A1">
                <wp:simplePos x="0" y="0"/>
                <wp:positionH relativeFrom="column">
                  <wp:posOffset>2118492</wp:posOffset>
                </wp:positionH>
                <wp:positionV relativeFrom="paragraph">
                  <wp:posOffset>1018243</wp:posOffset>
                </wp:positionV>
                <wp:extent cx="360" cy="360"/>
                <wp:effectExtent l="38100" t="38100" r="3810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42D2D" id="Ink 10" o:spid="_x0000_s1026" type="#_x0000_t75" style="position:absolute;margin-left:166.45pt;margin-top:79.85pt;width:.75pt;height: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">
                <v:imagedata r:id="rId71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18AD34B" wp14:editId="51E65C6D">
                <wp:simplePos x="0" y="0"/>
                <wp:positionH relativeFrom="column">
                  <wp:posOffset>1902492</wp:posOffset>
                </wp:positionH>
                <wp:positionV relativeFrom="paragraph">
                  <wp:posOffset>982603</wp:posOffset>
                </wp:positionV>
                <wp:extent cx="86400" cy="186480"/>
                <wp:effectExtent l="38100" t="38100" r="40640" b="4254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64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97382" id="Ink 9" o:spid="_x0000_s1026" type="#_x0000_t75" style="position:absolute;margin-left:149.45pt;margin-top:77pt;width:7.5pt;height:15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">
                <v:imagedata r:id="rId73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E70D2A0" wp14:editId="08CC21B4">
                <wp:simplePos x="0" y="0"/>
                <wp:positionH relativeFrom="column">
                  <wp:posOffset>1836612</wp:posOffset>
                </wp:positionH>
                <wp:positionV relativeFrom="paragraph">
                  <wp:posOffset>1073323</wp:posOffset>
                </wp:positionV>
                <wp:extent cx="154080" cy="1800"/>
                <wp:effectExtent l="38100" t="38100" r="36830" b="3683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40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AE131" id="Ink 8" o:spid="_x0000_s1026" type="#_x0000_t75" style="position:absolute;margin-left:144.25pt;margin-top:84.15pt;width:12.85pt;height: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">
                <v:imagedata r:id="rId75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FAE23A7" wp14:editId="2B51A699">
                <wp:simplePos x="0" y="0"/>
                <wp:positionH relativeFrom="column">
                  <wp:posOffset>823212</wp:posOffset>
                </wp:positionH>
                <wp:positionV relativeFrom="paragraph">
                  <wp:posOffset>178723</wp:posOffset>
                </wp:positionV>
                <wp:extent cx="956520" cy="333360"/>
                <wp:effectExtent l="38100" t="38100" r="34290" b="355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5652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1DE12" id="Ink 7" o:spid="_x0000_s1026" type="#_x0000_t75" style="position:absolute;margin-left:64.45pt;margin-top:13.7pt;width:76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">
                <v:imagedata r:id="rId77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1EF5D33" wp14:editId="17AFC81C">
                <wp:simplePos x="0" y="0"/>
                <wp:positionH relativeFrom="column">
                  <wp:posOffset>812052</wp:posOffset>
                </wp:positionH>
                <wp:positionV relativeFrom="paragraph">
                  <wp:posOffset>334603</wp:posOffset>
                </wp:positionV>
                <wp:extent cx="950040" cy="410040"/>
                <wp:effectExtent l="38100" t="38100" r="27940" b="349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5004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A3447" id="Ink 6" o:spid="_x0000_s1026" type="#_x0000_t75" style="position:absolute;margin-left:63.6pt;margin-top:26pt;width:75.5pt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">
                <v:imagedata r:id="rId79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135D9FD" wp14:editId="10EE24BC">
                <wp:simplePos x="0" y="0"/>
                <wp:positionH relativeFrom="column">
                  <wp:posOffset>839412</wp:posOffset>
                </wp:positionH>
                <wp:positionV relativeFrom="paragraph">
                  <wp:posOffset>928963</wp:posOffset>
                </wp:positionV>
                <wp:extent cx="867960" cy="28440"/>
                <wp:effectExtent l="38100" t="38100" r="34290" b="355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679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12B0D" id="Ink 5" o:spid="_x0000_s1026" type="#_x0000_t75" style="position:absolute;margin-left:65.75pt;margin-top:72.8pt;width:69.05pt;height:2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">
                <v:imagedata r:id="rId81" o:title=""/>
              </v:shape>
            </w:pict>
          </mc:Fallback>
        </mc:AlternateContent>
      </w:r>
      <w:r>
        <w:rPr>
          <w:noProof/>
          <w:sz w:val="52"/>
          <w:lang w:eastAsia="ko-K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FDA4F0F" wp14:editId="29D73313">
                <wp:simplePos x="0" y="0"/>
                <wp:positionH relativeFrom="column">
                  <wp:posOffset>787212</wp:posOffset>
                </wp:positionH>
                <wp:positionV relativeFrom="paragraph">
                  <wp:posOffset>659323</wp:posOffset>
                </wp:positionV>
                <wp:extent cx="969480" cy="523440"/>
                <wp:effectExtent l="38100" t="38100" r="34290" b="3556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69480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B55BC" id="Ink 4" o:spid="_x0000_s1026" type="#_x0000_t75" style="position:absolute;margin-left:61.65pt;margin-top:51.55pt;width:77.05pt;height:4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">
                <v:imagedata r:id="rId83" o:title=""/>
              </v:shape>
            </w:pict>
          </mc:Fallback>
        </mc:AlternateContent>
      </w:r>
      <w:r w:rsidR="002F5E73">
        <w:rPr>
          <w:sz w:val="52"/>
          <w:lang w:eastAsia="ko-KR"/>
        </w:rPr>
        <w:t xml:space="preserve"> </w:t>
      </w:r>
    </w:p>
    <w:p w14:paraId="6ABA4187" w14:textId="0670D9BF" w:rsidR="00830F73" w:rsidRDefault="00830F73" w:rsidP="002F5E73">
      <w:pPr>
        <w:rPr>
          <w:sz w:val="52"/>
          <w:lang w:eastAsia="ko-KR"/>
        </w:rPr>
      </w:pPr>
    </w:p>
    <w:p w14:paraId="325E37F9" w14:textId="63961F26" w:rsidR="00830F73" w:rsidRDefault="00830F73" w:rsidP="002F5E73">
      <w:pPr>
        <w:rPr>
          <w:sz w:val="52"/>
          <w:lang w:eastAsia="ko-KR"/>
        </w:rPr>
      </w:pPr>
    </w:p>
    <w:p w14:paraId="5471A575" w14:textId="26E5597D" w:rsidR="00830F73" w:rsidRDefault="00830F73" w:rsidP="002F5E73">
      <w:pPr>
        <w:rPr>
          <w:sz w:val="52"/>
          <w:lang w:eastAsia="ko-KR"/>
        </w:rPr>
      </w:pPr>
    </w:p>
    <w:p w14:paraId="47A6DE09" w14:textId="334D1E5D" w:rsidR="00830F73" w:rsidRPr="00830F73" w:rsidRDefault="00830F73" w:rsidP="002F5E73">
      <w:pPr>
        <w:rPr>
          <w:sz w:val="24"/>
          <w:lang w:eastAsia="ko-KR"/>
        </w:rPr>
      </w:pPr>
      <w:r w:rsidRPr="00830F73">
        <w:rPr>
          <w:sz w:val="24"/>
          <w:lang w:eastAsia="ko-KR"/>
        </w:rPr>
        <w:t xml:space="preserve">it’s hard to change order in which stack objects are ordered. </w:t>
      </w:r>
    </w:p>
    <w:p w14:paraId="76CA4007" w14:textId="506B9AFC" w:rsidR="00830F73" w:rsidRPr="00830F73" w:rsidRDefault="00830F73" w:rsidP="002F5E73">
      <w:pPr>
        <w:rPr>
          <w:sz w:val="24"/>
          <w:lang w:eastAsia="ko-KR"/>
        </w:rPr>
      </w:pPr>
      <w:r w:rsidRPr="00830F73">
        <w:rPr>
          <w:sz w:val="24"/>
          <w:lang w:eastAsia="ko-KR"/>
        </w:rPr>
        <w:t xml:space="preserve">which comes last pops first / and the first one is destined to be served to the </w:t>
      </w:r>
      <w:proofErr w:type="spellStart"/>
      <w:r w:rsidRPr="00830F73">
        <w:rPr>
          <w:sz w:val="24"/>
          <w:lang w:eastAsia="ko-KR"/>
        </w:rPr>
        <w:t>iterater</w:t>
      </w:r>
      <w:proofErr w:type="spellEnd"/>
      <w:r w:rsidRPr="00830F73">
        <w:rPr>
          <w:sz w:val="24"/>
          <w:lang w:eastAsia="ko-KR"/>
        </w:rPr>
        <w:t xml:space="preserve">. </w:t>
      </w:r>
    </w:p>
    <w:p w14:paraId="4B25A185" w14:textId="7698244D" w:rsidR="00830F73" w:rsidRPr="00830F73" w:rsidRDefault="00830F73" w:rsidP="002F5E73">
      <w:pPr>
        <w:rPr>
          <w:sz w:val="24"/>
          <w:lang w:eastAsia="ko-KR"/>
        </w:rPr>
      </w:pPr>
      <w:r w:rsidRPr="00830F73">
        <w:rPr>
          <w:sz w:val="24"/>
          <w:lang w:eastAsia="ko-KR"/>
        </w:rPr>
        <w:t>what if I need control over the order in which keyword – value is saved?</w:t>
      </w:r>
    </w:p>
    <w:p w14:paraId="45B5982E" w14:textId="629C0070" w:rsidR="00830F73" w:rsidRPr="00830F73" w:rsidRDefault="00830F73" w:rsidP="002F5E73">
      <w:pPr>
        <w:rPr>
          <w:sz w:val="24"/>
          <w:lang w:eastAsia="ko-KR"/>
        </w:rPr>
      </w:pPr>
    </w:p>
    <w:p w14:paraId="33702A3B" w14:textId="41386762" w:rsidR="00830F73" w:rsidRDefault="00830F73" w:rsidP="002F5E73">
      <w:pPr>
        <w:rPr>
          <w:sz w:val="24"/>
          <w:lang w:eastAsia="ko-KR"/>
        </w:rPr>
      </w:pPr>
      <w:r w:rsidRPr="00830F73">
        <w:rPr>
          <w:sz w:val="24"/>
          <w:lang w:eastAsia="ko-KR"/>
        </w:rPr>
        <w:t>2</w:t>
      </w:r>
      <w:r>
        <w:rPr>
          <w:sz w:val="24"/>
          <w:lang w:eastAsia="ko-KR"/>
        </w:rPr>
        <w:t xml:space="preserve">). python ordered </w:t>
      </w:r>
      <w:proofErr w:type="spellStart"/>
      <w:r>
        <w:rPr>
          <w:sz w:val="24"/>
          <w:lang w:eastAsia="ko-KR"/>
        </w:rPr>
        <w:t>dict</w:t>
      </w:r>
      <w:proofErr w:type="spellEnd"/>
      <w:r>
        <w:rPr>
          <w:sz w:val="24"/>
          <w:lang w:eastAsia="ko-KR"/>
        </w:rPr>
        <w:t xml:space="preserve"> module</w:t>
      </w:r>
    </w:p>
    <w:p w14:paraId="2BE2E096" w14:textId="39CEA6FF" w:rsidR="00830F73" w:rsidRDefault="00830F73" w:rsidP="002F5E73">
      <w:pPr>
        <w:rPr>
          <w:sz w:val="24"/>
          <w:lang w:eastAsia="ko-KR"/>
        </w:rPr>
      </w:pPr>
    </w:p>
    <w:p w14:paraId="47E94992" w14:textId="2B944513" w:rsidR="00830F73" w:rsidRDefault="00830F73" w:rsidP="002F5E73">
      <w:pPr>
        <w:rPr>
          <w:sz w:val="24"/>
          <w:lang w:eastAsia="ko-KR"/>
        </w:rPr>
      </w:pPr>
      <w:sdt>
        <w:sdtPr>
          <w:rPr>
            <w:sz w:val="24"/>
            <w:lang w:eastAsia="ko-KR"/>
          </w:rPr>
          <w:alias w:val="Follow Up (Preview)"/>
          <w:tag w:val="__MSFT__IntelligentPlaceholder"/>
          <w:id w:val="-336454207"/>
          <w:placeholder>
            <w:docPart w:val="DefaultPlaceholder_-1854013439"/>
          </w:placeholder>
          <w15:appearance w15:val="tags"/>
        </w:sdtPr>
        <w:sdtContent>
          <w:r>
            <w:rPr>
              <w:rStyle w:val="PlaceholderText"/>
              <w:color w:val="000000" w:themeColor="text1"/>
              <w:sz w:val="24"/>
              <w:lang w:eastAsia="ko-KR"/>
            </w:rPr>
            <w:t>1 definition</w:t>
          </w:r>
        </w:sdtContent>
      </w:sdt>
      <w:r>
        <w:rPr>
          <w:sz w:val="24"/>
          <w:lang w:eastAsia="ko-KR"/>
        </w:rPr>
        <w:t xml:space="preserve"> </w:t>
      </w:r>
      <w:proofErr w:type="spellStart"/>
      <w:proofErr w:type="gramStart"/>
      <w:r>
        <w:rPr>
          <w:sz w:val="24"/>
          <w:lang w:eastAsia="ko-KR"/>
        </w:rPr>
        <w:t>collections.OrderedDict</w:t>
      </w:r>
      <w:proofErr w:type="spellEnd"/>
      <w:proofErr w:type="gramEnd"/>
      <w:r>
        <w:rPr>
          <w:sz w:val="24"/>
          <w:lang w:eastAsia="ko-KR"/>
        </w:rPr>
        <w:t xml:space="preserve"> ( ) =&gt; blank </w:t>
      </w:r>
      <w:proofErr w:type="spellStart"/>
      <w:r>
        <w:rPr>
          <w:sz w:val="24"/>
          <w:lang w:eastAsia="ko-KR"/>
        </w:rPr>
        <w:t>ordereddict</w:t>
      </w:r>
      <w:proofErr w:type="spellEnd"/>
      <w:r>
        <w:rPr>
          <w:sz w:val="24"/>
          <w:lang w:eastAsia="ko-KR"/>
        </w:rPr>
        <w:t xml:space="preserve"> made.</w:t>
      </w:r>
    </w:p>
    <w:p w14:paraId="32BED130" w14:textId="77777777" w:rsidR="00830F73" w:rsidRDefault="00830F73" w:rsidP="002F5E73">
      <w:pPr>
        <w:rPr>
          <w:sz w:val="24"/>
          <w:lang w:eastAsia="ko-KR"/>
        </w:rPr>
      </w:pPr>
    </w:p>
    <w:p w14:paraId="1511AD81" w14:textId="77777777" w:rsidR="00830F73" w:rsidRPr="00830F73" w:rsidRDefault="00830F73" w:rsidP="00830F73">
      <w:pPr>
        <w:pBdr>
          <w:top w:val="single" w:sz="6" w:space="4" w:color="DDDDDD"/>
          <w:left w:val="single" w:sz="6" w:space="12" w:color="DDDDDD"/>
          <w:bottom w:val="single" w:sz="6" w:space="4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</w:pP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 xml:space="preserve">d </w:t>
      </w:r>
      <w:r w:rsidRPr="00830F73">
        <w:rPr>
          <w:rFonts w:ascii="Courier New" w:eastAsia="Times New Roman" w:hAnsi="Courier New" w:cs="Courier New"/>
          <w:color w:val="666666"/>
          <w:sz w:val="18"/>
          <w:szCs w:val="18"/>
          <w:lang w:eastAsia="ko-KR"/>
        </w:rPr>
        <w:t>=</w:t>
      </w: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 xml:space="preserve"> </w:t>
      </w:r>
      <w:proofErr w:type="spellStart"/>
      <w:proofErr w:type="gramStart"/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>collections</w:t>
      </w:r>
      <w:r w:rsidRPr="00830F73">
        <w:rPr>
          <w:rFonts w:ascii="Courier New" w:eastAsia="Times New Roman" w:hAnsi="Courier New" w:cs="Courier New"/>
          <w:color w:val="666666"/>
          <w:sz w:val="18"/>
          <w:szCs w:val="18"/>
          <w:lang w:eastAsia="ko-KR"/>
        </w:rPr>
        <w:t>.</w:t>
      </w: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>OrderedDict</w:t>
      </w:r>
      <w:proofErr w:type="spellEnd"/>
      <w:proofErr w:type="gramEnd"/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>()</w:t>
      </w:r>
    </w:p>
    <w:p w14:paraId="6239E7C8" w14:textId="77777777" w:rsidR="00830F73" w:rsidRPr="00830F73" w:rsidRDefault="00830F73" w:rsidP="00830F73">
      <w:pPr>
        <w:pBdr>
          <w:top w:val="single" w:sz="6" w:space="4" w:color="DDDDDD"/>
          <w:left w:val="single" w:sz="6" w:space="12" w:color="DDDDDD"/>
          <w:bottom w:val="single" w:sz="6" w:space="4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</w:pP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>d[</w:t>
      </w:r>
      <w:r w:rsidRPr="00830F73">
        <w:rPr>
          <w:rFonts w:ascii="Courier New" w:eastAsia="Times New Roman" w:hAnsi="Courier New" w:cs="Courier New"/>
          <w:color w:val="BA2121"/>
          <w:sz w:val="18"/>
          <w:szCs w:val="18"/>
          <w:lang w:eastAsia="ko-KR"/>
        </w:rPr>
        <w:t>'a'</w:t>
      </w: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 xml:space="preserve">] </w:t>
      </w:r>
      <w:r w:rsidRPr="00830F73">
        <w:rPr>
          <w:rFonts w:ascii="Courier New" w:eastAsia="Times New Roman" w:hAnsi="Courier New" w:cs="Courier New"/>
          <w:color w:val="666666"/>
          <w:sz w:val="18"/>
          <w:szCs w:val="18"/>
          <w:lang w:eastAsia="ko-KR"/>
        </w:rPr>
        <w:t>=</w:t>
      </w: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 xml:space="preserve"> </w:t>
      </w:r>
      <w:r w:rsidRPr="00830F73">
        <w:rPr>
          <w:rFonts w:ascii="Courier New" w:eastAsia="Times New Roman" w:hAnsi="Courier New" w:cs="Courier New"/>
          <w:color w:val="BA2121"/>
          <w:sz w:val="18"/>
          <w:szCs w:val="18"/>
          <w:lang w:eastAsia="ko-KR"/>
        </w:rPr>
        <w:t>'A'</w:t>
      </w:r>
    </w:p>
    <w:p w14:paraId="627DCD27" w14:textId="77777777" w:rsidR="00830F73" w:rsidRPr="00830F73" w:rsidRDefault="00830F73" w:rsidP="00830F73">
      <w:pPr>
        <w:pBdr>
          <w:top w:val="single" w:sz="6" w:space="4" w:color="DDDDDD"/>
          <w:left w:val="single" w:sz="6" w:space="12" w:color="DDDDDD"/>
          <w:bottom w:val="single" w:sz="6" w:space="4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</w:pP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>d[</w:t>
      </w:r>
      <w:r w:rsidRPr="00830F73">
        <w:rPr>
          <w:rFonts w:ascii="Courier New" w:eastAsia="Times New Roman" w:hAnsi="Courier New" w:cs="Courier New"/>
          <w:color w:val="BA2121"/>
          <w:sz w:val="18"/>
          <w:szCs w:val="18"/>
          <w:lang w:eastAsia="ko-KR"/>
        </w:rPr>
        <w:t>'b'</w:t>
      </w: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 xml:space="preserve">] </w:t>
      </w:r>
      <w:r w:rsidRPr="00830F73">
        <w:rPr>
          <w:rFonts w:ascii="Courier New" w:eastAsia="Times New Roman" w:hAnsi="Courier New" w:cs="Courier New"/>
          <w:color w:val="666666"/>
          <w:sz w:val="18"/>
          <w:szCs w:val="18"/>
          <w:lang w:eastAsia="ko-KR"/>
        </w:rPr>
        <w:t>=</w:t>
      </w: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 xml:space="preserve"> </w:t>
      </w:r>
      <w:r w:rsidRPr="00830F73">
        <w:rPr>
          <w:rFonts w:ascii="Courier New" w:eastAsia="Times New Roman" w:hAnsi="Courier New" w:cs="Courier New"/>
          <w:color w:val="BA2121"/>
          <w:sz w:val="18"/>
          <w:szCs w:val="18"/>
          <w:lang w:eastAsia="ko-KR"/>
        </w:rPr>
        <w:t>'B'</w:t>
      </w:r>
    </w:p>
    <w:p w14:paraId="0F3447C8" w14:textId="77777777" w:rsidR="00830F73" w:rsidRPr="00830F73" w:rsidRDefault="00830F73" w:rsidP="00830F73">
      <w:pPr>
        <w:pBdr>
          <w:top w:val="single" w:sz="6" w:space="4" w:color="DDDDDD"/>
          <w:left w:val="single" w:sz="6" w:space="12" w:color="DDDDDD"/>
          <w:bottom w:val="single" w:sz="6" w:space="4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</w:pP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>d[</w:t>
      </w:r>
      <w:r w:rsidRPr="00830F73">
        <w:rPr>
          <w:rFonts w:ascii="Courier New" w:eastAsia="Times New Roman" w:hAnsi="Courier New" w:cs="Courier New"/>
          <w:color w:val="BA2121"/>
          <w:sz w:val="18"/>
          <w:szCs w:val="18"/>
          <w:lang w:eastAsia="ko-KR"/>
        </w:rPr>
        <w:t>'c'</w:t>
      </w: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 xml:space="preserve">] </w:t>
      </w:r>
      <w:r w:rsidRPr="00830F73">
        <w:rPr>
          <w:rFonts w:ascii="Courier New" w:eastAsia="Times New Roman" w:hAnsi="Courier New" w:cs="Courier New"/>
          <w:color w:val="666666"/>
          <w:sz w:val="18"/>
          <w:szCs w:val="18"/>
          <w:lang w:eastAsia="ko-KR"/>
        </w:rPr>
        <w:t>=</w:t>
      </w: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 xml:space="preserve"> </w:t>
      </w:r>
      <w:r w:rsidRPr="00830F73">
        <w:rPr>
          <w:rFonts w:ascii="Courier New" w:eastAsia="Times New Roman" w:hAnsi="Courier New" w:cs="Courier New"/>
          <w:color w:val="BA2121"/>
          <w:sz w:val="18"/>
          <w:szCs w:val="18"/>
          <w:lang w:eastAsia="ko-KR"/>
        </w:rPr>
        <w:t>'C'</w:t>
      </w:r>
    </w:p>
    <w:p w14:paraId="63B28BBC" w14:textId="77777777" w:rsidR="00830F73" w:rsidRPr="00830F73" w:rsidRDefault="00830F73" w:rsidP="00830F73">
      <w:pPr>
        <w:pBdr>
          <w:top w:val="single" w:sz="6" w:space="4" w:color="DDDDDD"/>
          <w:left w:val="single" w:sz="6" w:space="12" w:color="DDDDDD"/>
          <w:bottom w:val="single" w:sz="6" w:space="4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</w:pP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>d[</w:t>
      </w:r>
      <w:r w:rsidRPr="00830F73">
        <w:rPr>
          <w:rFonts w:ascii="Courier New" w:eastAsia="Times New Roman" w:hAnsi="Courier New" w:cs="Courier New"/>
          <w:color w:val="BA2121"/>
          <w:sz w:val="18"/>
          <w:szCs w:val="18"/>
          <w:lang w:eastAsia="ko-KR"/>
        </w:rPr>
        <w:t>'d'</w:t>
      </w: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 xml:space="preserve">] </w:t>
      </w:r>
      <w:r w:rsidRPr="00830F73">
        <w:rPr>
          <w:rFonts w:ascii="Courier New" w:eastAsia="Times New Roman" w:hAnsi="Courier New" w:cs="Courier New"/>
          <w:color w:val="666666"/>
          <w:sz w:val="18"/>
          <w:szCs w:val="18"/>
          <w:lang w:eastAsia="ko-KR"/>
        </w:rPr>
        <w:t>=</w:t>
      </w: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 xml:space="preserve"> </w:t>
      </w:r>
      <w:r w:rsidRPr="00830F73">
        <w:rPr>
          <w:rFonts w:ascii="Courier New" w:eastAsia="Times New Roman" w:hAnsi="Courier New" w:cs="Courier New"/>
          <w:color w:val="BA2121"/>
          <w:sz w:val="18"/>
          <w:szCs w:val="18"/>
          <w:lang w:eastAsia="ko-KR"/>
        </w:rPr>
        <w:t>'D'</w:t>
      </w:r>
    </w:p>
    <w:p w14:paraId="53A7A175" w14:textId="77777777" w:rsidR="00830F73" w:rsidRPr="00830F73" w:rsidRDefault="00830F73" w:rsidP="00830F73">
      <w:pPr>
        <w:pBdr>
          <w:top w:val="single" w:sz="6" w:space="4" w:color="DDDDDD"/>
          <w:left w:val="single" w:sz="6" w:space="12" w:color="DDDDDD"/>
          <w:bottom w:val="single" w:sz="6" w:space="4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</w:pP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>d[</w:t>
      </w:r>
      <w:r w:rsidRPr="00830F73">
        <w:rPr>
          <w:rFonts w:ascii="Courier New" w:eastAsia="Times New Roman" w:hAnsi="Courier New" w:cs="Courier New"/>
          <w:color w:val="BA2121"/>
          <w:sz w:val="18"/>
          <w:szCs w:val="18"/>
          <w:lang w:eastAsia="ko-KR"/>
        </w:rPr>
        <w:t>'e'</w:t>
      </w: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 xml:space="preserve">] </w:t>
      </w:r>
      <w:r w:rsidRPr="00830F73">
        <w:rPr>
          <w:rFonts w:ascii="Courier New" w:eastAsia="Times New Roman" w:hAnsi="Courier New" w:cs="Courier New"/>
          <w:color w:val="666666"/>
          <w:sz w:val="18"/>
          <w:szCs w:val="18"/>
          <w:lang w:eastAsia="ko-KR"/>
        </w:rPr>
        <w:t>=</w:t>
      </w:r>
      <w:r w:rsidRPr="00830F73">
        <w:rPr>
          <w:rFonts w:ascii="Courier New" w:eastAsia="Times New Roman" w:hAnsi="Courier New" w:cs="Courier New"/>
          <w:color w:val="333333"/>
          <w:sz w:val="18"/>
          <w:szCs w:val="18"/>
          <w:lang w:eastAsia="ko-KR"/>
        </w:rPr>
        <w:t xml:space="preserve"> </w:t>
      </w:r>
      <w:r w:rsidRPr="00830F73">
        <w:rPr>
          <w:rFonts w:ascii="Courier New" w:eastAsia="Times New Roman" w:hAnsi="Courier New" w:cs="Courier New"/>
          <w:color w:val="BA2121"/>
          <w:sz w:val="18"/>
          <w:szCs w:val="18"/>
          <w:lang w:eastAsia="ko-KR"/>
        </w:rPr>
        <w:t>'E'</w:t>
      </w:r>
    </w:p>
    <w:p w14:paraId="448ED6A4" w14:textId="3F0BB5B8" w:rsidR="00830F73" w:rsidRDefault="00830F73" w:rsidP="002F5E73">
      <w:pPr>
        <w:rPr>
          <w:sz w:val="24"/>
          <w:lang w:eastAsia="ko-KR"/>
        </w:rPr>
      </w:pPr>
    </w:p>
    <w:p w14:paraId="3F472F42" w14:textId="668DC38D" w:rsidR="00830F73" w:rsidRDefault="008208AB" w:rsidP="002F5E73">
      <w:pPr>
        <w:rPr>
          <w:sz w:val="24"/>
          <w:lang w:eastAsia="ko-KR"/>
        </w:rPr>
      </w:pPr>
      <w:r>
        <w:rPr>
          <w:sz w:val="24"/>
          <w:lang w:eastAsia="ko-KR"/>
        </w:rPr>
        <w:t xml:space="preserve">common with python3.6 </w:t>
      </w:r>
      <w:proofErr w:type="spellStart"/>
      <w:r>
        <w:rPr>
          <w:sz w:val="24"/>
          <w:lang w:eastAsia="ko-KR"/>
        </w:rPr>
        <w:t>dict</w:t>
      </w:r>
      <w:proofErr w:type="spellEnd"/>
      <w:r>
        <w:rPr>
          <w:sz w:val="24"/>
          <w:lang w:eastAsia="ko-KR"/>
        </w:rPr>
        <w:t xml:space="preserve"> </w:t>
      </w:r>
      <w:proofErr w:type="gramStart"/>
      <w:r>
        <w:rPr>
          <w:sz w:val="24"/>
          <w:lang w:eastAsia="ko-KR"/>
        </w:rPr>
        <w:t>in :</w:t>
      </w:r>
      <w:proofErr w:type="gramEnd"/>
    </w:p>
    <w:p w14:paraId="645AEC22" w14:textId="27DBE73E" w:rsidR="008208AB" w:rsidRDefault="008208AB" w:rsidP="002F5E73">
      <w:pPr>
        <w:rPr>
          <w:sz w:val="24"/>
          <w:lang w:eastAsia="ko-KR"/>
        </w:rPr>
      </w:pPr>
      <w:r>
        <w:rPr>
          <w:sz w:val="24"/>
          <w:lang w:eastAsia="ko-KR"/>
        </w:rPr>
        <w:t>1). iterate from the firstly input factor</w:t>
      </w:r>
    </w:p>
    <w:p w14:paraId="6EC24EA6" w14:textId="25C782E5" w:rsidR="008208AB" w:rsidRDefault="008208AB" w:rsidP="002F5E73">
      <w:pPr>
        <w:rPr>
          <w:sz w:val="24"/>
          <w:lang w:eastAsia="ko-KR"/>
        </w:rPr>
      </w:pPr>
    </w:p>
    <w:p w14:paraId="71F54615" w14:textId="1931616C" w:rsidR="008208AB" w:rsidRDefault="008208AB" w:rsidP="002F5E73">
      <w:pPr>
        <w:rPr>
          <w:sz w:val="24"/>
          <w:lang w:eastAsia="ko-KR"/>
        </w:rPr>
      </w:pPr>
      <w:r>
        <w:rPr>
          <w:sz w:val="24"/>
          <w:lang w:eastAsia="ko-KR"/>
        </w:rPr>
        <w:lastRenderedPageBreak/>
        <w:t>differs from python3.6 in:</w:t>
      </w:r>
    </w:p>
    <w:p w14:paraId="16732A47" w14:textId="620E40B4" w:rsidR="008208AB" w:rsidRDefault="008208AB" w:rsidP="002F5E73">
      <w:pPr>
        <w:rPr>
          <w:sz w:val="24"/>
          <w:lang w:eastAsia="ko-KR"/>
        </w:rPr>
      </w:pPr>
      <w:r>
        <w:rPr>
          <w:sz w:val="24"/>
          <w:lang w:eastAsia="ko-KR"/>
        </w:rPr>
        <w:t>1). equality test considers even the order in which the key-value has been put.</w:t>
      </w:r>
    </w:p>
    <w:p w14:paraId="53D4E12F" w14:textId="1F455F5E" w:rsidR="008208AB" w:rsidRDefault="008208AB" w:rsidP="008208AB">
      <w:pPr>
        <w:rPr>
          <w:sz w:val="24"/>
          <w:lang w:eastAsia="ko-KR"/>
        </w:rPr>
      </w:pPr>
      <w:r>
        <w:rPr>
          <w:sz w:val="24"/>
          <w:lang w:eastAsia="ko-KR"/>
        </w:rPr>
        <w:t xml:space="preserve">2). can refer to factors by </w:t>
      </w:r>
      <w:r>
        <w:rPr>
          <w:sz w:val="24"/>
          <w:lang w:eastAsia="ko-KR"/>
        </w:rPr>
        <w:t>order in which it was put</w:t>
      </w:r>
    </w:p>
    <w:p w14:paraId="5C51E210" w14:textId="5515683F" w:rsidR="008208AB" w:rsidRDefault="008208AB" w:rsidP="002F5E73">
      <w:pPr>
        <w:rPr>
          <w:sz w:val="24"/>
          <w:lang w:eastAsia="ko-KR"/>
        </w:rPr>
      </w:pPr>
      <w:r w:rsidRPr="008208AB">
        <w:rPr>
          <w:sz w:val="24"/>
          <w:lang w:eastAsia="ko-KR"/>
        </w:rPr>
        <w:drawing>
          <wp:inline distT="0" distB="0" distL="0" distR="0" wp14:anchorId="552154E7" wp14:editId="5C4BE9E8">
            <wp:extent cx="5727700" cy="2040255"/>
            <wp:effectExtent l="0" t="0" r="0" b="4445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1E31" w14:textId="1278DE7E" w:rsidR="008208AB" w:rsidRDefault="008208AB" w:rsidP="002F5E73">
      <w:pPr>
        <w:rPr>
          <w:sz w:val="24"/>
          <w:lang w:eastAsia="ko-KR"/>
        </w:rPr>
      </w:pPr>
    </w:p>
    <w:p w14:paraId="41FC3495" w14:textId="693B3D5E" w:rsidR="008208AB" w:rsidRDefault="008208AB" w:rsidP="002F5E73">
      <w:pPr>
        <w:rPr>
          <w:sz w:val="24"/>
          <w:lang w:eastAsia="ko-KR"/>
        </w:rPr>
      </w:pPr>
      <w:proofErr w:type="spellStart"/>
      <w:r>
        <w:rPr>
          <w:sz w:val="24"/>
          <w:lang w:eastAsia="ko-KR"/>
        </w:rPr>
        <w:t>OrderedDict</w:t>
      </w:r>
      <w:proofErr w:type="spellEnd"/>
      <w:r>
        <w:rPr>
          <w:rFonts w:hint="eastAsia"/>
          <w:sz w:val="24"/>
          <w:lang w:eastAsia="ko-KR"/>
        </w:rPr>
        <w:t xml:space="preserve">는 사전내 페어들의 배열 순서를 </w:t>
      </w:r>
      <w:proofErr w:type="spellStart"/>
      <w:r>
        <w:rPr>
          <w:rFonts w:hint="eastAsia"/>
          <w:sz w:val="24"/>
          <w:lang w:eastAsia="ko-KR"/>
        </w:rPr>
        <w:t>리오더링</w:t>
      </w:r>
      <w:proofErr w:type="spellEnd"/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하기위해</w:t>
      </w:r>
      <w:proofErr w:type="spellEnd"/>
      <w:r>
        <w:rPr>
          <w:rFonts w:hint="eastAsia"/>
          <w:sz w:val="24"/>
          <w:lang w:eastAsia="ko-KR"/>
        </w:rPr>
        <w:t xml:space="preserve"> 디자인되었다.</w:t>
      </w:r>
      <w:r>
        <w:rPr>
          <w:sz w:val="24"/>
          <w:lang w:eastAsia="ko-KR"/>
        </w:rPr>
        <w:t xml:space="preserve"> / </w:t>
      </w:r>
    </w:p>
    <w:p w14:paraId="20AE323E" w14:textId="750B6903" w:rsidR="008208AB" w:rsidRDefault="008208AB" w:rsidP="002F5E7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알고리즘적으로</w:t>
      </w:r>
      <w:r>
        <w:rPr>
          <w:sz w:val="24"/>
          <w:lang w:eastAsia="ko-KR"/>
        </w:rPr>
        <w:t xml:space="preserve">, </w:t>
      </w:r>
      <w:r>
        <w:rPr>
          <w:rFonts w:hint="eastAsia"/>
          <w:sz w:val="24"/>
          <w:lang w:eastAsia="ko-KR"/>
        </w:rPr>
        <w:t>빈번한 사전 요소 재배열을 잘 처리할 수 있다.</w:t>
      </w:r>
    </w:p>
    <w:p w14:paraId="6E1E0E38" w14:textId="0F8A49C5" w:rsidR="008208AB" w:rsidRDefault="008208AB" w:rsidP="002F5E73">
      <w:pPr>
        <w:rPr>
          <w:sz w:val="24"/>
          <w:lang w:eastAsia="ko-KR"/>
        </w:rPr>
      </w:pPr>
      <w:proofErr w:type="spellStart"/>
      <w:r>
        <w:rPr>
          <w:sz w:val="24"/>
          <w:lang w:eastAsia="ko-KR"/>
        </w:rPr>
        <w:t>popitem</w:t>
      </w:r>
      <w:proofErr w:type="spellEnd"/>
      <w:r>
        <w:rPr>
          <w:sz w:val="24"/>
          <w:lang w:eastAsia="ko-KR"/>
        </w:rPr>
        <w:t>()</w:t>
      </w:r>
      <w:r>
        <w:rPr>
          <w:rFonts w:hint="eastAsia"/>
          <w:sz w:val="24"/>
          <w:lang w:eastAsia="ko-KR"/>
        </w:rPr>
        <w:t>시에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꼭 스택처럼 나중에 들어온 요소가 먼저 나가지 않는다.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 xml:space="preserve">어떤 아이템을 </w:t>
      </w:r>
      <w:proofErr w:type="spellStart"/>
      <w:r>
        <w:rPr>
          <w:sz w:val="24"/>
          <w:lang w:eastAsia="ko-KR"/>
        </w:rPr>
        <w:t>popitem</w:t>
      </w:r>
      <w:proofErr w:type="spellEnd"/>
      <w:r>
        <w:rPr>
          <w:sz w:val="24"/>
          <w:lang w:eastAsia="ko-KR"/>
        </w:rPr>
        <w:t>()</w:t>
      </w:r>
      <w:r>
        <w:rPr>
          <w:rFonts w:hint="eastAsia"/>
          <w:sz w:val="24"/>
          <w:lang w:eastAsia="ko-KR"/>
        </w:rPr>
        <w:t>할지 구체화 할 수 있다.</w:t>
      </w:r>
    </w:p>
    <w:p w14:paraId="7D25A81C" w14:textId="08891F81" w:rsidR="008208AB" w:rsidRPr="008208AB" w:rsidRDefault="008208AB" w:rsidP="002F5E73">
      <w:pPr>
        <w:rPr>
          <w:rFonts w:hint="eastAsia"/>
          <w:sz w:val="24"/>
          <w:lang w:eastAsia="ko-KR"/>
        </w:rPr>
      </w:pPr>
      <w:proofErr w:type="spellStart"/>
      <w:r>
        <w:rPr>
          <w:sz w:val="24"/>
          <w:lang w:eastAsia="ko-KR"/>
        </w:rPr>
        <w:t>move_to_end</w:t>
      </w:r>
      <w:proofErr w:type="spellEnd"/>
      <w:r>
        <w:rPr>
          <w:sz w:val="24"/>
          <w:lang w:eastAsia="ko-KR"/>
        </w:rPr>
        <w:t>()</w:t>
      </w:r>
      <w:r>
        <w:rPr>
          <w:rFonts w:hint="eastAsia"/>
          <w:sz w:val="24"/>
          <w:lang w:eastAsia="ko-KR"/>
        </w:rPr>
        <w:t xml:space="preserve">라는 </w:t>
      </w:r>
      <w:proofErr w:type="spellStart"/>
      <w:r>
        <w:rPr>
          <w:rFonts w:hint="eastAsia"/>
          <w:sz w:val="24"/>
          <w:lang w:eastAsia="ko-KR"/>
        </w:rPr>
        <w:t>메소드가</w:t>
      </w:r>
      <w:proofErr w:type="spellEnd"/>
      <w:r>
        <w:rPr>
          <w:rFonts w:hint="eastAsia"/>
          <w:sz w:val="24"/>
          <w:lang w:eastAsia="ko-KR"/>
        </w:rPr>
        <w:t xml:space="preserve"> 있어서</w:t>
      </w:r>
      <w:r>
        <w:rPr>
          <w:sz w:val="24"/>
          <w:lang w:eastAsia="ko-KR"/>
        </w:rPr>
        <w:t xml:space="preserve">, </w:t>
      </w:r>
      <w:r>
        <w:rPr>
          <w:rFonts w:hint="eastAsia"/>
          <w:sz w:val="24"/>
          <w:lang w:eastAsia="ko-KR"/>
        </w:rPr>
        <w:t>효과적으로 어떤 요소를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스</w:t>
      </w:r>
      <w:bookmarkStart w:id="0" w:name="_GoBack"/>
      <w:bookmarkEnd w:id="0"/>
      <w:r>
        <w:rPr>
          <w:rFonts w:hint="eastAsia"/>
          <w:sz w:val="24"/>
          <w:lang w:eastAsia="ko-KR"/>
        </w:rPr>
        <w:t xml:space="preserve">택에서 </w:t>
      </w:r>
      <w:proofErr w:type="spellStart"/>
      <w:r>
        <w:rPr>
          <w:rFonts w:hint="eastAsia"/>
          <w:sz w:val="24"/>
          <w:lang w:eastAsia="ko-KR"/>
        </w:rPr>
        <w:t>맨위로</w:t>
      </w:r>
      <w:proofErr w:type="spellEnd"/>
      <w:r>
        <w:rPr>
          <w:rFonts w:hint="eastAsia"/>
          <w:sz w:val="24"/>
          <w:lang w:eastAsia="ko-KR"/>
        </w:rPr>
        <w:t xml:space="preserve"> 올릴 수 있다.</w:t>
      </w:r>
      <w:r>
        <w:rPr>
          <w:sz w:val="24"/>
          <w:lang w:eastAsia="ko-KR"/>
        </w:rPr>
        <w:t xml:space="preserve"> </w:t>
      </w:r>
    </w:p>
    <w:sectPr w:rsidR="008208AB" w:rsidRPr="008208AB" w:rsidSect="00C96B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M HANNA Pro OTF">
    <w:panose1 w:val="020B0600000101010101"/>
    <w:charset w:val="81"/>
    <w:family w:val="swiss"/>
    <w:notTrueType/>
    <w:pitch w:val="variable"/>
    <w:sig w:usb0="800002A7" w:usb1="29D7FCFB" w:usb2="00000010" w:usb3="00000000" w:csb0="00280005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730295"/>
    <w:multiLevelType w:val="hybridMultilevel"/>
    <w:tmpl w:val="94E6A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350AA"/>
    <w:multiLevelType w:val="hybridMultilevel"/>
    <w:tmpl w:val="BC98A424"/>
    <w:lvl w:ilvl="0" w:tplc="93CEE76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4B21C1"/>
    <w:multiLevelType w:val="hybridMultilevel"/>
    <w:tmpl w:val="A4585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34130B"/>
    <w:multiLevelType w:val="hybridMultilevel"/>
    <w:tmpl w:val="2E96919E"/>
    <w:lvl w:ilvl="0" w:tplc="E9E48A1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2C5"/>
    <w:rsid w:val="000118FC"/>
    <w:rsid w:val="00021257"/>
    <w:rsid w:val="000B1563"/>
    <w:rsid w:val="00200112"/>
    <w:rsid w:val="002B7EED"/>
    <w:rsid w:val="002F5E73"/>
    <w:rsid w:val="003346EA"/>
    <w:rsid w:val="003527D6"/>
    <w:rsid w:val="00365155"/>
    <w:rsid w:val="00492A5C"/>
    <w:rsid w:val="00503A40"/>
    <w:rsid w:val="005531B3"/>
    <w:rsid w:val="005A4967"/>
    <w:rsid w:val="005A5D46"/>
    <w:rsid w:val="005C20EA"/>
    <w:rsid w:val="00603C72"/>
    <w:rsid w:val="007C2657"/>
    <w:rsid w:val="00806E70"/>
    <w:rsid w:val="008208AB"/>
    <w:rsid w:val="00830F73"/>
    <w:rsid w:val="00887444"/>
    <w:rsid w:val="00922877"/>
    <w:rsid w:val="00987F65"/>
    <w:rsid w:val="00A4165C"/>
    <w:rsid w:val="00AF2604"/>
    <w:rsid w:val="00B002C5"/>
    <w:rsid w:val="00B0587C"/>
    <w:rsid w:val="00B45E20"/>
    <w:rsid w:val="00B53A7A"/>
    <w:rsid w:val="00B540DE"/>
    <w:rsid w:val="00C20CE0"/>
    <w:rsid w:val="00C8486A"/>
    <w:rsid w:val="00C96B98"/>
    <w:rsid w:val="00CB6CE3"/>
    <w:rsid w:val="00CC02B9"/>
    <w:rsid w:val="00D04996"/>
    <w:rsid w:val="00D44ED7"/>
    <w:rsid w:val="00D76F33"/>
    <w:rsid w:val="00D96538"/>
    <w:rsid w:val="00DC6944"/>
    <w:rsid w:val="00E654E2"/>
    <w:rsid w:val="00E900DC"/>
    <w:rsid w:val="00F23A06"/>
    <w:rsid w:val="00F2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E7987B"/>
  <w14:defaultImageDpi w14:val="32767"/>
  <w15:chartTrackingRefBased/>
  <w15:docId w15:val="{D3F1710F-EE3D-FF45-9C9D-E48C3BDAA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BM HANNA Pro OTF" w:eastAsia="BM HANNA Pro OTF" w:hAnsi="BM HANNA Pro OTF" w:cs="Times New Roman (Headings CS)"/>
        <w:color w:val="000000" w:themeColor="text1"/>
        <w:sz w:val="28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2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12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125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257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021257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021257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2125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1257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3C7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C72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0F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0F73"/>
    <w:rPr>
      <w:rFonts w:ascii="Courier New" w:eastAsia="Times New Roman" w:hAnsi="Courier New" w:cs="Courier New"/>
      <w:color w:val="auto"/>
      <w:sz w:val="20"/>
      <w:szCs w:val="20"/>
      <w:lang w:eastAsia="ko-KR"/>
    </w:rPr>
  </w:style>
  <w:style w:type="character" w:customStyle="1" w:styleId="n">
    <w:name w:val="n"/>
    <w:basedOn w:val="DefaultParagraphFont"/>
    <w:rsid w:val="00830F73"/>
  </w:style>
  <w:style w:type="character" w:customStyle="1" w:styleId="o">
    <w:name w:val="o"/>
    <w:basedOn w:val="DefaultParagraphFont"/>
    <w:rsid w:val="00830F73"/>
  </w:style>
  <w:style w:type="character" w:customStyle="1" w:styleId="p">
    <w:name w:val="p"/>
    <w:basedOn w:val="DefaultParagraphFont"/>
    <w:rsid w:val="00830F73"/>
  </w:style>
  <w:style w:type="character" w:customStyle="1" w:styleId="s">
    <w:name w:val="s"/>
    <w:basedOn w:val="DefaultParagraphFont"/>
    <w:rsid w:val="00830F73"/>
  </w:style>
  <w:style w:type="character" w:styleId="PlaceholderText">
    <w:name w:val="Placeholder Text"/>
    <w:basedOn w:val="DefaultParagraphFont"/>
    <w:uiPriority w:val="99"/>
    <w:semiHidden/>
    <w:rsid w:val="00830F7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76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10.png"/><Relationship Id="rId42" Type="http://schemas.openxmlformats.org/officeDocument/2006/relationships/customXml" Target="ink/ink18.xml"/><Relationship Id="rId47" Type="http://schemas.openxmlformats.org/officeDocument/2006/relationships/image" Target="media/image23.png"/><Relationship Id="rId63" Type="http://schemas.openxmlformats.org/officeDocument/2006/relationships/image" Target="media/image31.png"/><Relationship Id="rId68" Type="http://schemas.openxmlformats.org/officeDocument/2006/relationships/customXml" Target="ink/ink31.xml"/><Relationship Id="rId84" Type="http://schemas.openxmlformats.org/officeDocument/2006/relationships/image" Target="media/image42.png"/><Relationship Id="rId16" Type="http://schemas.openxmlformats.org/officeDocument/2006/relationships/customXml" Target="ink/ink5.xml"/><Relationship Id="rId11" Type="http://schemas.openxmlformats.org/officeDocument/2006/relationships/image" Target="media/image5.png"/><Relationship Id="rId32" Type="http://schemas.openxmlformats.org/officeDocument/2006/relationships/customXml" Target="ink/ink13.xml"/><Relationship Id="rId37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customXml" Target="ink/ink26.xml"/><Relationship Id="rId74" Type="http://schemas.openxmlformats.org/officeDocument/2006/relationships/customXml" Target="ink/ink34.xml"/><Relationship Id="rId79" Type="http://schemas.openxmlformats.org/officeDocument/2006/relationships/image" Target="media/image39.png"/><Relationship Id="rId5" Type="http://schemas.openxmlformats.org/officeDocument/2006/relationships/image" Target="media/image1.png"/><Relationship Id="rId19" Type="http://schemas.openxmlformats.org/officeDocument/2006/relationships/image" Target="media/image9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30" Type="http://schemas.openxmlformats.org/officeDocument/2006/relationships/customXml" Target="ink/ink12.xm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64" Type="http://schemas.openxmlformats.org/officeDocument/2006/relationships/customXml" Target="ink/ink29.xml"/><Relationship Id="rId69" Type="http://schemas.openxmlformats.org/officeDocument/2006/relationships/image" Target="media/image34.png"/><Relationship Id="rId77" Type="http://schemas.openxmlformats.org/officeDocument/2006/relationships/image" Target="media/image38.png"/><Relationship Id="rId8" Type="http://schemas.openxmlformats.org/officeDocument/2006/relationships/customXml" Target="ink/ink1.xml"/><Relationship Id="rId51" Type="http://schemas.openxmlformats.org/officeDocument/2006/relationships/image" Target="media/image25.png"/><Relationship Id="rId72" Type="http://schemas.openxmlformats.org/officeDocument/2006/relationships/customXml" Target="ink/ink33.xml"/><Relationship Id="rId80" Type="http://schemas.openxmlformats.org/officeDocument/2006/relationships/customXml" Target="ink/ink37.xm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59" Type="http://schemas.openxmlformats.org/officeDocument/2006/relationships/image" Target="media/image29.png"/><Relationship Id="rId67" Type="http://schemas.openxmlformats.org/officeDocument/2006/relationships/image" Target="media/image33.png"/><Relationship Id="rId20" Type="http://schemas.openxmlformats.org/officeDocument/2006/relationships/customXml" Target="ink/ink7.xml"/><Relationship Id="rId41" Type="http://schemas.openxmlformats.org/officeDocument/2006/relationships/image" Target="media/image20.png"/><Relationship Id="rId54" Type="http://schemas.openxmlformats.org/officeDocument/2006/relationships/customXml" Target="ink/ink24.xml"/><Relationship Id="rId62" Type="http://schemas.openxmlformats.org/officeDocument/2006/relationships/customXml" Target="ink/ink28.xml"/><Relationship Id="rId70" Type="http://schemas.openxmlformats.org/officeDocument/2006/relationships/customXml" Target="ink/ink32.xml"/><Relationship Id="rId75" Type="http://schemas.openxmlformats.org/officeDocument/2006/relationships/image" Target="media/image37.png"/><Relationship Id="rId83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image" Target="media/image24.png"/><Relationship Id="rId57" Type="http://schemas.openxmlformats.org/officeDocument/2006/relationships/image" Target="media/image28.png"/><Relationship Id="rId10" Type="http://schemas.openxmlformats.org/officeDocument/2006/relationships/customXml" Target="ink/ink2.xml"/><Relationship Id="rId31" Type="http://schemas.openxmlformats.org/officeDocument/2006/relationships/image" Target="media/image15.png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customXml" Target="ink/ink27.xml"/><Relationship Id="rId65" Type="http://schemas.openxmlformats.org/officeDocument/2006/relationships/image" Target="media/image32.png"/><Relationship Id="rId73" Type="http://schemas.openxmlformats.org/officeDocument/2006/relationships/image" Target="media/image36.png"/><Relationship Id="rId78" Type="http://schemas.openxmlformats.org/officeDocument/2006/relationships/customXml" Target="ink/ink36.xml"/><Relationship Id="rId81" Type="http://schemas.openxmlformats.org/officeDocument/2006/relationships/image" Target="media/image40.png"/><Relationship Id="rId86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39" Type="http://schemas.openxmlformats.org/officeDocument/2006/relationships/image" Target="media/image19.png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27.png"/><Relationship Id="rId76" Type="http://schemas.openxmlformats.org/officeDocument/2006/relationships/customXml" Target="ink/ink35.xml"/><Relationship Id="rId7" Type="http://schemas.openxmlformats.org/officeDocument/2006/relationships/image" Target="media/image3.png"/><Relationship Id="rId71" Type="http://schemas.openxmlformats.org/officeDocument/2006/relationships/image" Target="media/image35.pn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22.png"/><Relationship Id="rId66" Type="http://schemas.openxmlformats.org/officeDocument/2006/relationships/customXml" Target="ink/ink30.xml"/><Relationship Id="rId87" Type="http://schemas.openxmlformats.org/officeDocument/2006/relationships/theme" Target="theme/theme1.xml"/><Relationship Id="rId61" Type="http://schemas.openxmlformats.org/officeDocument/2006/relationships/image" Target="media/image30.png"/><Relationship Id="rId82" Type="http://schemas.openxmlformats.org/officeDocument/2006/relationships/customXml" Target="ink/ink38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ucky/Library/Group%20Containers/UBF8T346G9.Office/User%20Content.localized/Templates.localized/ex&#4355;&#4453;&#4370;&#4450;&#4359;&#4457;&#4352;&#446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DE7330-E739-1742-BF7A-040844C2266B}"/>
      </w:docPartPr>
      <w:docPartBody>
        <w:p w:rsidR="00000000" w:rsidRDefault="001C2501">
          <w:r w:rsidRPr="00106174">
            <w:rPr>
              <w:rStyle w:val="PlaceholderText"/>
            </w:rPr>
            <w:t>Add a description. Press tab when you're done.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M HANNA Pro OTF">
    <w:panose1 w:val="020B0600000101010101"/>
    <w:charset w:val="81"/>
    <w:family w:val="swiss"/>
    <w:notTrueType/>
    <w:pitch w:val="variable"/>
    <w:sig w:usb0="800002A7" w:usb1="29D7FCFB" w:usb2="00000010" w:usb3="00000000" w:csb0="00280005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501"/>
    <w:rsid w:val="001C2501"/>
    <w:rsid w:val="007D5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250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3:09.603"/>
    </inkml:context>
    <inkml:brush xml:id="br0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0 1 24575,'0'6'0,"0"4"0,0 3 0,0 2 0,0 4 0,0 8 0,0-6 0,0 11 0,0 5 0,0-10 0,0 28 0,0-20 0,0 19 0,0 0 0,0 6 0,0-4 0,0-9 0,0-5 0,0-17 0,0-1 0,0-3 0,0-13 0,0 5 0,0-9 0,4-2 0,11 0 0,10-2 0,-1-2 0,9-2 0,-13-1 0,6-1 0,-6 3 0,-2-2 0,-5 5 0,-3-5 0,-4 5 0,-1-2 0,-3 0 0,0 0 0,-2-5 0,0 4 0,0-1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59.507"/>
    </inkml:context>
    <inkml:brush xml:id="br0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9 2 24575,'-4'0'0,"2"-2"0,0 4 0,2 6 0,0 7 0,0 11 0,0-6 0,0 5 0,0-5 0,0 6 0,0-6 0,0-1 0,0-9 0,0-1 0,0-2 0,4 0 0,11-2 0,2 2 0,9-6 0,0 7 0,1-5 0,-3 1 0,1 1 0,-11-4 0,3 1 0,-6-2 0,-2 0 0,0 0 0,-4 0 0,2-7 0,-5-5 0,1-7 0,-3-7 0,0 6 0,0-9 0,-5 12 0,2-6 0,-5 11 0,1-1 0,2 6 0,-4-2 0,2 6 0,-5-3 0,-1 3 0,0 0 0,-2-2 0,5 5 0,-2-2 0,5 2 0,-2 0 0,-1 0 0,2 0 0,-6 0 0,4 2 0,0 0 0,1 3 0,5-1 0,0-2 0,-1 0 0,3-2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58.378"/>
    </inkml:context>
    <inkml:brush xml:id="br0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83 1 24575,'0'22'0,"0"10"0,0 18 0,0 17 0,0 24-866,0 2 866,0 5 0,0-3 0,0-15 0,0 9 213,0-38-213,0 15 0,0-28 0,0 8 0,0-7 0,2-13 653,-1-3-653,1-7 0,-2-4 0,0-5 0,0 0 0,0-3 0,0-11 0,-3-11 0,-4-19 0,0-12 0,-8-17 0,2-13-731,-1-19 731,2-1 0,3 17 0,5-4 0,0 33 0,4-12 0,0 12 0,0 14 0,0 3 0,9 11 731,3 6-731,13-2 0,6 9 0,5 3 0,3 5 0,0 1 0,-7 3 0,-2 0 0,-4 0 0,-6 0 0,2 3 0,-11-1 0,-2 3 0,-5 1 0,-1 1 0,-1 9 0,-2 0 0,-6 10 0,-7 6 0,-3-6 0,-7 8 0,5-12 0,4 1 0,0-4 0,6-6 0,1-3 0,2-4 0,3-1 0,-2-3 0,2 0 0,-3-2 0,3-2 0,0 1 0,2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57.079"/>
    </inkml:context>
    <inkml:brush xml:id="br0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1 0 24575,'18'28'0,"1"5"0,20 7 0,-11-6 0,11 12 0,-5-14 0,4 19 0,-11-26 0,-2 13 0,-11-23 0,-2 7 0,-2-8 0,-5-4 0,0-6 0,-3 0 0,0-2 0,-2 11 0,0-5 0,0 17 0,-3-7 0,0 15 0,-9-1 0,-3 11 0,-2 2 0,-7 9 0,4 6 0,-6 1 0,3 4 0,5-18 0,0 4 0,5-14 0,0 2 0,4-11 0,0-6 0,6-11 0,-1 0 0,3-6 0,-3 1 0,4-1 0,-2-5 0,2 2 0,0-4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56.237"/>
    </inkml:context>
    <inkml:brush xml:id="br0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1 480 24575,'13'-16'0,"4"-3"0,5-6 0,4-4 0,8-9 0,-3 6 0,4-1 0,5 2 0,-10 7 0,20-7 0,-9 13 0,14-4 0,6 4 0,29 0-996,-1-3 996,-30 9 0,-1 1 0,30-3 0,-32 2 0,2 2 0,-4 4 0,1 1 0,8-2 0,3 0 0,3 1 0,3 2-999,17 1 1,1 0 998,-13 1 0,-1 0 0,2 2 0,-2 0-473,-7 0 0,-3 0 473,-14 0 0,0 0 0,15 0 0,0 0 0,-3 0 0,-1 0 0,-3-1 0,1 2 0,18 3 0,-2 2 0,21 3 0,-28 0 0,-2 2 0,7 9-24,14 2 24,-28-6 844,1 2-844,-30-8 1982,4 0-1982,-13-2 1106,-5-2-1106,-7-1 31,-2-1-31,-5-1 0,0-2 0,1-1 0,-1 0 0,0 0 0,0 0 0,1 0 0,-3-1 0,-10-2 0,5 0 0,-7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52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173 191 24575,'12'0'0,"2"0"0,12 0 0,-5-2 0,4-1 0,-9 0 0,3-2 0,-9 4 0,-1-1 0,-6 0 0,1-3 0,-4-4 0,2-7 0,-2-4 0,-5-2 0,2 2 0,-10 4 0,7-2 0,-6 6 0,4-1 0,-1 4 0,-3 4 0,1 0 0,-10 3 0,6 2 0,-10 0 0,6 0 0,-4 0 0,1 0 0,2 0 0,4 0 0,4 0 0,5 0 0,0 0 0,5 2 0,-2 5 0,1 6 0,-5 7 0,1 6 0,-1-3 0,0 3 0,1 0 0,-1 1 0,2 0 0,2-4 0,2-7 0,2-4 0,0-3 0,0 3 0,0-4 0,7 7 0,9-6 0,8 5 0,10-1 0,6 0 0,5-2 0,-4-2 0,6-2 0,-7 0 0,5-1 0,-5-2 0,0 2 0,-14-6 0,0 5 0,-16-5 0,-4 2 0,-2-2 0,1 0 0,-1 0 0,0-1 0,3-4 0,0-2 0,2-3 0,4-3 0,0 3 0,4-7 0,-5 7 0,-3 1 0,-5 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50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74 24575,'0'12'0,"0"8"0,0 4 0,0 10 0,0-6 0,0 5 0,0-9 0,0-2 0,0-6 0,0-1 0,0-7 0,0-3 0,0-13 0,0-10 0,0-9 0,0-12 0,0 3 0,0-8 0,0 12 0,3-1 0,2 12 0,1-1 0,4 9 0,-3 3 0,3 3 0,-1 5 0,-2 0 0,0 2 0,-1 0 0,1 4 0,1 7 0,2 9 0,-3 7 0,2 7 0,-3-2 0,0 2 0,0-7 0,0-1 0,-3-7 0,-1 0 0,-2-9 0,0-1 0,0-4 0,0-1 0,0-4 0,0-5 0,0-9 0,3-9 0,1-4 0,4 0 0,1 1 0,2 4 0,3 2 0,-3 1 0,0 5 0,-2 2 0,-4 5 0,2 2 0,-1 4 0,-1 1 0,7 0 0,-4 6 0,5 10 0,1 5 0,0 12 0,-2-7 0,-1 7 0,-4-6 0,2 3 0,-3-3 0,-1-4 0,1-4 0,-4-9 0,3-1 0,-5-4 0,2-1 0,-2-2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49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31 24575,'-7'0'0,"-3"0"0,0 0 0,0 0 0,2-2 0,5 5 0,-2 0 0,5 9 0,0-2 0,0 8 0,0-4 0,0 4 0,0-2 0,0 3 0,0-3 0,0 2 0,5 1 0,3-5 0,13 5 0,-1-7 0,6 2 0,4-2 0,-9-5 0,12 1 0,-13-5 0,10 1 0,-7-2 0,0-4 0,-3-12 0,-9 1 0,2-12 0,-7 5 0,3-2 0,-6 2 0,-1-1 0,-2 4 0,0-1 0,-4 2 0,-5 3 0,-4 0 0,0 5 0,-1 1 0,6 2 0,-4 0 0,7 3 0,-4 0 0,2 2 0,-2 0 0,-8-3 0,0 0 0,-6-5 0,3 5 0,2-7 0,2 6 0,3-1 0,3 1 0,4 2 0,1-1 0,3 1 0,0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48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0 24575,'-12'0'0,"1"0"0,-3 0 0,-3 3 0,5 2 0,-4 1 0,2 1 0,3 0 0,-11 8 0,12-6 0,-9 7 0,14-11 0,-8 13 0,5-8 0,-4 11 0,5-8 0,2 5 0,0-4 0,-1 4 0,4-5 0,-1-1 0,3 3 0,0-2 0,0 2 0,3 1 0,5 0 0,1 0 0,7 0 0,1 1 0,1 0 0,1-2 0,-3-2 0,-3-5 0,-3 1 0,-1-4 0,-4 2 0,2-5 0,-3 0 0,0-2 0,0 0 0,1 0 0,1 0 0,1 0 0,5 0 0,5-8 0,-3 4 0,5-12 0,-6 7 0,1-4 0,-4 3 0,-2 1 0,-2 0 0,-2 3 0,-2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47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24575,'0'27'0,"0"2"0,0 6 0,0-6 0,0 22 0,0-13 0,0 1 0,0-2 0,0-13 0,0 3 0,0-4 0,0-7 0,0-6 0,0-4 0,0-2 0,4-1 0,10-1 0,7-2 0,18-3 0,2-1 0,-4-5 0,5 1 0,-18 0 0,6 2 0,-11 1 0,-3 2 0,-6-2 0,-3 5 0,-3-2 0,-2 0 0,0 1 0,-2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46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24575,'12'0'0,"7"0"0,9 0 0,12 0 0,4 0 0,-7 0 0,5 0 0,-14 0 0,3 0 0,-8 0 0,-10 0 0,-3 0 0,-8 0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3:08.818"/>
    </inkml:context>
    <inkml:brush xml:id="br0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0 0 24575,'19'0'0,"6"0"0,15 0 0,14 0 0,3 0 0,-12 0 0,5 0 0,-24 0 0,9 0 0,-15 0 0,-5 0 0,-7 0 0,-4 0 0,-2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46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0 24575,'-13'0'0,"1"0"0,5 0 0,0 0 0,3 0 0,-8 0 0,5 0 0,-7 0 0,4 0 0,-4 8 0,1-6 0,1 7 0,2-6 0,1 2 0,3-1 0,0-1 0,6 0 0,-2 0 0,2 1 0,0 0 0,0 3 0,0 3 0,11 4 0,2 3 0,14 1 0,1 0 0,-1-3 0,2 0 0,-5-4 0,2 1 0,-10-2 0,2-1 0,-10-3 0,1-1 0,-4-1 0,-1 0 0,-2 1 0,0-1 0,-2 0 0,0 0 0,-2 1 0,-5-1 0,1 1 0,-5 0 0,3-3 0,-7 3 0,4-5 0,-7 3 0,2-3 0,3 0 0,-5 0 0,5 0 0,0 0 0,3 0 0,4 0 0,1 0 0,3 0 0,0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45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0 24575,'-15'0'0,"1"0"0,-5 0 0,-3 0 0,2 0 0,0 0 0,2 0 0,10 0 0,-2 0 0,8 2 0,0 3 0,2 8 0,0-2 0,0 10 0,0-11 0,0 8 0,0-8 0,0 5 0,0-5 0,0 0 0,2-3 0,3-3 0,2 3 0,2-2 0,1 2 0,-1-3 0,3-1 0,-2-1 0,2-2 0,0 0 0,-1 0 0,6 0 0,-6 0 0,4-4 0,-2-2 0,-5-3 0,1 1 0,-5 1 0,1 1 0,-3-1 0,0 0 0,-2-2 0,0 1 0,0 1 0,0-2 0,-2 4 0,0-1 0,-2 2 0,3 1 0,10 6 0,-1 3 0,10 4 0,-5-2 0,6 2 0,-6-2 0,5 2 0,-2 1 0,0-3 0,0 1 0,-4-3 0,-2 1 0,-3-3 0,-1 1 0,-2-3 0,1 0 0,-3-2 0,0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43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78 422 24575,'13'-10'0,"-3"4"0,1-7 0,0 5 0,1-4 0,-2 1 0,3 0 0,-8 5 0,3-1 0,-5 0 0,2-9 0,-5 3 0,0-13 0,0 6 0,0-10 0,0 4 0,0-1 0,0 6 0,0 3 0,0 8 0,0-2 0,0 5 0,-2 0 0,-1 1 0,-4-2 0,-3-4 0,-3 1 0,-7-3 0,3 1 0,-1 4 0,4-4 0,2 10 0,5-3 0,0 5 0,3-1 0,0 2 0,-1 0 0,1 0 0,0 0 0,-4 10 0,5 0 0,-5 15 0,5-5 0,0 10 0,0-3 0,3 0 0,0-1 0,0 0 0,0-3 0,0 0 0,0-1 0,0-6 0,5 2 0,1-2 0,7 0 0,0-3 0,3 0 0,3-2 0,-3 0 0,6-3 0,-3 0 0,4-2 0,-4-3 0,0-1 0,-7-2 0,0 0 0,-4 0 0,-2 0 0,-2 0 0,1 0 0,-3 0 0,0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41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247 281 24575,'2'0'0,"7"0"0,4 0 0,9 0 0,-3 0 0,1 0 0,-4 0 0,-2 0 0,-6 0 0,4 0 0,-7 0 0,-1-4 0,-2 1 0,-2-9 0,0-5 0,0-7 0,0 1 0,0-15 0,0 19 0,-3-18 0,0 20 0,-5-5 0,3 9 0,-2 1 0,2 5 0,-2 0 0,0 2 0,-2 0 0,-4 3 0,1-3 0,-7 5 0,-4-5 0,3 4 0,-9-2 0,9 3 0,-10 0 0,10 0 0,0 0 0,2 0 0,5 3 0,-3-1 0,3 3 0,4 0 0,2-1 0,-8 4 0,9-3 0,-9 5 0,10-3 0,-2 0 0,5-1 0,-2 1 0,3-2 0,-1 4 0,2 0 0,0 7 0,0 4 0,2 2 0,7 1 0,1 4 0,8 0 0,-6-3 0,5 2 0,-2-5 0,3 3 0,0-3 0,-4-4 0,-1-2 0,-4-7 0,1 4 0,0-5 0,-1 3 0,3-1 0,1 1 0,6 4 0,-2-3 0,5 4 0,-2-5 0,-1 1 0,0-2 0,-7-2 0,1-2 0,-4-1 0,3-1 0,1-1 0,5-2 0,2 0 0,2-2 0,1-2 0,3-4 0,-6 2 0,2-3 0,-9 4 0,-1 0 0,-5 3 0,0 0 0,-3 2 0,0-2 0,0-1 0,1-1 0,-1 0 0,2 1 0,-3 1 0,2 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39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70 24575,'0'13'0,"0"6"0,0 9 0,0-4 0,0 9 0,0-19 0,0 11 0,0-14 0,0 2 0,0-7 0,0 1 0,0-2 0,0 4 0,0-2 0,0 2 0,0 0 0,0 4 0,0-3 0,0-1 0,0-2 0,0-3 0,0 1 0,0-1 0,0 0 0,0-6 0,0-4 0,0-7 0,0-13 0,0 1 0,3-9 0,4 0 0,9-3 0,2-3 0,1 10 0,-1-2 0,-7 14 0,1-4 0,-3 9 0,-3 1 0,0 5 0,-1 2 0,-1 4 0,0 1 0,3 0 0,0 0 0,5 0 0,-2 6 0,3 3 0,-3 6 0,1 4 0,-3 4 0,1 12 0,-3-6 0,-2 9 0,-2-7 0,-2 0 0,0 3 0,0-7 0,0-4 0,0-7 0,0-4 0,0-5 0,0 0 0,0-3 0,0-4 0,0-12 0,0-7 0,0-11 0,0-4 0,3-2 0,4-3 0,6 0 0,0 7 0,5 1 0,-3 7 0,3 3 0,-4 2 0,-3 7 0,-2 3 0,-4 7 0,1-1 0,-1 3 0,-1 0 0,0 5 0,4 9 0,1 11 0,4 15 0,1 0 0,-4 0 0,2-2 0,-5-3 0,3 5 0,-4-5 0,0-7 0,0 0 0,-3-13 0,0 4 0,-3-12 0,0-1 0,0-3 0,0-2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38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78 24575,'-9'0'0,"-1"2"0,5 3 0,-1 2 0,3 2 0,1 7 0,-1-3 0,3 6 0,0 3 0,0-10 0,0 16 0,0-16 0,0 16 0,0-7 0,5 2 0,0-8 0,11-2 0,-5 0 0,7-2 0,-5-3 0,0-1 0,2-5 0,-2 3 0,2-2 0,-2 0 0,-1-3 0,-5 0 0,2 0 0,-4 0 0,1 0 0,-1 0 0,-1-7 0,1-9 0,-2-7 0,0-4 0,-3-3 0,0 3 0,0 3 0,0-1 0,0 11 0,0-1 0,0 8 0,0-2 0,0 2 0,-7-3 0,-1 0 0,-12-4 0,4 3 0,-4-3 0,5 4 0,-1 1 0,3 0 0,1 4 0,5-2 0,0 4 0,-4-1 0,0 1 0,-6-2 0,2 0 0,-1 0 0,4 0 0,2 2 0,1-1 0,4 3 0,-2-3 0,12 4 0,-5-2 0,6 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37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1 24575,'-13'0'0,"-1"0"0,-6 0 0,-2 0 0,9 0 0,-2 0 0,5 0 0,3 0 0,-5 0 0,7 0 0,-5 0 0,6 0 0,-3 10 0,1-4 0,-3 10 0,3-4 0,-7 7 0,9-4 0,-7 6 0,9-11 0,-1 2 0,1-5 0,2 2 0,0 4 0,0-2 0,0 10 0,8-4 0,6 11 0,11-2 0,-2-1 0,8 0 0,-9-4 0,6 2 0,-7-3 0,2-5 0,-7-2 0,3-4 0,-3-2 0,-4-4 0,3-1 0,1-2 0,3 0 0,-2 0 0,4-2 0,-10-3 0,7-3 0,-8 0 0,0 1 0,-4 3 0,-2-1 0,3 3 0,-5-2 0,2 2 0,-2-3 0,1 1 0,-1 2 0,0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36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24575,'0'30'0,"0"9"0,0 27 0,0 7 0,0 11 0,0-20 0,0 4 0,0-26 0,0 2 0,0-13 0,0-11 0,0-5 0,0-8 0,0 0 0,4-5 0,7 0 0,10-2 0,2 0 0,11 0 0,-7 0 0,4 0 0,-5 0 0,-3 0 0,-7 0 0,0 0 0,-9 2 0,-1-1 0,-2 0 0,-1-1 0,-1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35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24575,'15'0'0,"4"0"0,20 0 0,6 0 0,10 0 0,5 0 0,-17 0 0,8 0 0,-22 0 0,14 0 0,-19 0 0,-3 0 0,-9 0 0,-7 0 0,1 0 0,-3 0 0,-1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34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0 24575,'-10'0'0,"5"0"0,-9 0 0,6 0 0,-4 0 0,2 0 0,-5 0 0,6 0 0,-8 0 0,3 0 0,-2 0 0,-9 0 0,7 0 0,-7 0 0,11 0 0,-4 0 0,11 0 0,-5 0 0,9 2 0,-1 3 0,4 2 0,0 5 0,7 2 0,0 1 0,9 2 0,-3-4 0,6 1 0,4-3 0,4-2 0,0 0 0,11-3 0,-13 0 0,13 0 0,-14-3 0,2 3 0,-7-6 0,-3 5 0,-4-5 0,-3 4 0,-2-3 0,0 3 0,-5-2 0,0 3 0,-2-1 0,0 0 0,0 0 0,0 1 0,-4-1 0,-1-2 0,-7 3 0,-4-2 0,-4 2 0,3-2 0,-1 2 0,6-2 0,-11 0 0,9 1 0,-5-3 0,10 1 0,-1-2 0,3 0 0,0 0 0,3 0 0,0 0 0,-1 0 0,-4 0 0,4 0 0,-7 0 0,5 0 0,-5-2 0,2-1 0,-3-4 0,6 2 0,1-2 0,1 3 0,1 0 0,0-1 0,-1 3 0,3-2 0,-2 4 0,2-2 0,-3 2 0,3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3:08.143"/>
    </inkml:context>
    <inkml:brush xml:id="br0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293 3 24575,'-15'0'0,"-1"0"0,1 0 0,-1 0 0,3 0 0,3 0 0,-1 0 0,7-2 0,-5 3 0,5 0 0,-3 5 0,-3 0 0,3 3 0,0-4 0,0 1 0,4-1 0,-1-1 0,4 0 0,0 1 0,0-1 0,2 2 0,6 5 0,3-1 0,5 4 0,3-1 0,10 7 0,-7-7 0,9 8 0,-11-12 0,0 5 0,-1-5 0,-7 0 0,1-3 0,-6 0 0,-1-1 0,-2-1 0,-1 0 0,-1 0 0,-2 1 0,0-1 0,0 0 0,0 0 0,0 1 0,0-1 0,0 0 0,0 0 0,0 1 0,0-1 0,-2-2 0,-6 0 0,-2-2 0,-6 0 0,-10 0 0,8 0 0,-23 0 0,7 0 0,-15-3 0,11-3 0,1-4 0,13-1 0,-2 2 0,7 1 0,5 3 0,2 0 0,9 1 0,1-1 0,3 3 0,1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32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24575,'0'10'0,"0"7"0,0 7 0,0 10 0,0 6 0,0 4 0,0 5 0,0-8 0,0-2 0,0-9 0,0-6 0,0-2 0,0-9 0,0-1 0,0-5 0,0-4 0,0-13 0,0-2 0,0-7 0,0 3 0,0-6 0,0-2 0,0-6 0,2-1 0,4 7 0,2 2 0,0 7 0,1 2 0,-3 1 0,3 4 0,-2 1 0,5 5 0,1 0 0,2 2 0,1 0 0,-1 0 0,1 0 0,-4 0 0,3 2 0,-7-1 0,4 3 0,-8-4 0,3 4 0,-3-3 0,0 1 0,1 0 0,-3-2 0,0 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31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24575,'0'4'0,"0"9"0,0-2 0,0 11 0,0-3 0,0-2 0,0-2 0,0-6 0,0-1 0,0-2 0,0-2 0,0 3 0,0 6 0,0-2 0,0 7 0,0-3 0,0 2 0,0 1 0,0-7 0,0 0 0,0-6 0,0 2 0,0-5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31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30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0 24575,'-9'0'0,"-1"0"0,1 0 0,-3 0 0,4 0 0,-4 0 0,7 0 0,-6 0 0,3 0 0,-4 0 0,2 4 0,-18 11 0,13-1 0,-16 3 0,20-2 0,-1-7 0,1 7 0,4-7 0,2 3 0,3-4 0,-3 5 0,4-4 0,-3 6 0,4-6 0,0 10 0,0-1 0,0 5 0,0 4 0,0 1 0,2 0 0,1-1 0,5-4 0,-1 1 0,3-4 0,-5-3 0,3-4 0,-4-2 0,1-3 0,-1-1 0,-1-1 0,0-3 0,0 0 0,1-2 0,0 2 0,1 0 0,-1 2 0,0 1 0,0-1 0,1 2 0,-1-1 0,1 2 0,-1-3 0,0 3 0,-1-3 0,1 3 0,-4-3 0,2 0 0,-2 1 0,0-3 0,0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29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24575,'22'0'0,"2"0"0,15 0 0,6 0 0,5 0 0,-4 0 0,6 0 0,-19 0 0,7 0 0,-14 0 0,-9 0 0,-2 0 0,-8 0 0,0 0 0,-5-2 0,0 2 0,-2-2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25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14 444 24575,'0'-10'0,"0"-9"0,0 5 0,0-19 0,0 15 0,0-11 0,0 6 0,0-4 0,0 3 0,0-1 0,0 9 0,0-3 0,0 6 0,0 1 0,0 2 0,0 3 0,0 1 0,0 1 0,0-1 0,0 1 0,0-4 0,0 4 0,0-4 0,0 4 0,0-1 0,0 1 0,0 1 0,-4 2 0,3-2 0,-4 1 0,5-1 0,0-3 0,0 3 0,0-5 0,0 4 0,0-2 0,0 3 0,0 0 0,0-1 0,-2 1 0,2 0 0,-2-1 0,2 1 0,2 2 0,16 0 0,2 2 0,22 0 0,4 0 0,9 3 0,10 5 0,-4 0 0,9 4 0,-4-1 0,5-2 0,-5 2 0,4 0 0,-22-3 0,31 4 0,-45-6 0,34 1 0,-31 0 0,7-1 0,0 1 0,-9-1 0,13 5 0,-18-5 0,25 5 0,-21-5 0,15 1 0,-6 0 0,-10-1 0,23 1 0,-16 0 0,19 0 0,-10-3 0,0 2 0,-12-3 0,9 4 0,-13-1 0,11-2 0,-9 2 0,-1-3 0,1 0 0,-4 3 0,3-5 0,-3 1 0,-1-2 0,5 0 0,-4 0 0,0 0 0,-5 0 0,-4 0 0,4 0 0,-2 0 0,2 0 0,-4 0 0,1 0 0,-1 0 0,4 0 0,8 0 0,-9 0 0,7 0 0,-16 0 0,2 0 0,-2 0 0,-1-2 0,1 1 0,-3-3 0,-1 3 0,-3-1 0,-2 0 0,0 2 0,-3-2 0,0 0 0,3 2 0,-2-2 0,3 0 0,0 1 0,1-3 0,3 3 0,1-3 0,0 3 0,1-3 0,-2 3 0,1-1 0,-4 2 0,-3 0 0,-1 0 0,-3 7 0,0 1 0,-2 11 0,0 4 0,-3 7 0,0-2 0,-7 10 0,4-10 0,-4 10 0,1-3 0,-2 9 0,-2-4 0,0 0 0,3-13 0,-1 2 0,2-5 0,-1 6 0,-1 1 0,4-4 0,-4-1 0,5-4 0,0-3 0,1 0 0,5-6 0,-5-1 0,5-5 0,-2 0 0,2-3 0,0 0 0,0 0 0,0 1 0,0-1 0,0 0 0,0 0 0,-2-1 0,-1-1 0,-1-2 0,2 0 0,0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23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1040 24575,'0'-9'0,"0"3"0,0-5 0,0 4 0,0-3 0,0 3 0,0-2 0,0 2 0,0-3 0,0 1 0,0-3 0,0-4 0,0-1 0,0-4 0,0 1 0,0-2 0,0 2 0,0-1 0,0 7 0,0-1 0,0 7 0,0-3 0,0 5 0,0-8 0,0 3 0,0-1 0,0-3 0,0 2 0,0 0 0,0-2 0,0 2 0,0-2 0,0 2 0,0-2 0,0 2 0,0-5 0,0 1 0,0-8 0,0 5 0,0-6 0,0 3 0,0-3 0,0 3 0,0 0 0,0 1 0,0 6 0,0-3 0,0 3 0,0 4 0,0 2 0,0 1 0,0 4 0,0-2 0,0 3 0,0 0 0,0-1 0,0-4 0,0-1 0,0-6 0,3-10 0,3 1 0,0-6 0,3 2 0,-3 5 0,0-2 0,-1 7 0,0 3 0,0 4 0,-2 4 0,-1 2 0,0 3 0,0 3 0,2 3 0,0 1 0,1 3 0,4 0 0,2 3 0,8 4 0,4-2 0,9 3 0,3 1 0,5-3 0,3 4 0,7-3 0,5 0 0,9 2 0,-3-1 0,4-3 0,-18-2 0,10-3 0,-16 0 0,9 0 0,-6-1 0,-9 1 0,-1-1 0,0 0 0,6 1 0,0-1 0,4-2 0,0 2 0,5-2 0,1 3 0,-4-3 0,22 3 0,-33-6 0,32 6 0,-30-6 0,12 2 0,-4 0 0,-1-2 0,-5 4 0,0-4 0,0 2 0,-7-3 0,2 3 0,-14-3 0,2 3 0,-7-3 0,-2 0 0,2 2 0,-5-1 0,2 1 0,0 0 0,1-1 0,2 4 0,4-2 0,0 0 0,4 2 0,-1-5 0,1 3 0,-1-1 0,1-1 0,3 1 0,-3-2 0,7 3 0,-7-2 0,3 4 0,0-5 0,-3 3 0,3-1 0,-3-1 0,-4 2 0,3-3 0,-6 0 0,3 0 0,-1 0 0,-1 0 0,1 0 0,-2 0 0,-1 0 0,4 0 0,-3 0 0,3 0 0,-4 0 0,8 0 0,-6 0 0,6 0 0,-10 0 0,-4 0 0,-2 0 0,-3 0 0,0 0 0,1 0 0,-1 0 0,-2-2 0,0-1 0,-2-1 0,2 0 0,0-1 0,1 1 0,-1 8 0,-10 7 0,1 9 0,-8 7 0,0-1 0,2 9 0,-5 0 0,4 0 0,-7 18 0,11-22 0,-7 21 0,10-20 0,-3 7 0,4-4 0,0 0 0,2-8 0,2-1 0,-1-7 0,3-3 0,-3-1 0,1-3 0,1 4 0,-3-1 0,-1 1 0,-1-1 0,-2 1 0,3-1 0,0 1 0,0-4 0,2 0 0,-1-2 0,1-3 0,1 2 0,0-4 0,2 1 0,0-2 0,-2 1 0,1-1 0,-1 0 0,2 0 0,0 1 0,0-1 0,0-2 0,0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19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24575,'22'0'0,"6"0"0,17 0 0,5 0 0,15 0 0,1 0 0,6 0 0,-1 0 0,0 0 0,-9 0 0,6 0 0,-16 0 0,-1 0 0,5 0 0,-12 0 0,15 0 0,-10 0 0,4 0 0,-7 0 0,12 0 0,-21 0 0,15 0 0,-11 0 0,8 0 0,-4 0 0,-2 0 0,-4 3 0,1-2 0,-5 2 0,-1-3 0,1 0 0,-8 0 0,7 0 0,-7 0 0,3 0 0,-3 0 0,-1 0 0,-3 0 0,-1 2 0,-5-1 0,1 4 0,-6-5 0,1 5 0,2-5 0,-2 2 0,5 1 0,-1-3 0,12 6 0,-11-6 0,14 3 0,-8-3 0,7 0 0,-1 0 0,0 0 0,1 0 0,-1 3 0,-3-2 0,-4 4 0,-4-5 0,-4 5 0,-4-5 0,0 5 0,-6-5 0,1 2 0,-1 0 0,-1-1 0,0 2 0,1-2 0,1 3 0,1-4 0,3 5 0,-1-5 0,3 2 0,-4-2 0,3 2 0,-3-1 0,-1 1 0,1-2 0,0 0 0,1 0 0,-2 0 0,2 0 0,-4 0 0,1 0 0,-1 0 0,-1 0 0,-2 0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2:17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107 191 24575,'0'8'0,"0"10"0,0 13 0,0 23 0,0 8 0,0 23-719,0-18 0,0 2 719,0 22 0,0-19 0,0 0 0,0 17 0,0-37 0,0 1 0,0 45 350,0-32-350,0 1 0,0-29 0,0 14 0,0-19 0,0-2 1088,0-12-1088,0-6 0,0-3 0,0-4 0,0-2 0,7-1 0,8-7 0,13-3 0,7-6 0,13-1 0,3 4 0,9-1 0,-1 7 0,1-3 0,0 6 0,-1-2 0,1 3 0,0 0 0,0 0 0,-1 0 0,6 0 0,-4 0 0,9 0 0,-22 2 0,14-1 0,-20 2 0,12-3 0,-10 0 0,0 0 0,-5 0 0,-4 0 0,0 0 0,-1 0 0,-3 0 0,4 0 0,-5 0 0,-3 0 0,-1 0 0,-3 0 0,-4 0 0,0 0 0,-4 0 0,0 0 0,-2 0 0,2 0 0,-5 0 0,5 0 0,-5 0 0,5 0 0,-2 0 0,5 0 0,-2 0 0,10 0 0,-6 0 0,9 0 0,-2 0 0,0 0 0,-1 0 0,-3 0 0,-1 0 0,1 0 0,-4 0 0,3 0 0,-6 0 0,9 0 0,-10 0 0,7 0 0,-12 0 0,4 0 0,-1 0 0,3 0 0,2 0 0,2 0 0,2 0 0,1 0 0,-1 0 0,4 0 0,-3 0 0,3 0 0,0 0 0,-2 0 0,2 0 0,0 0 0,-3 0 0,3 0 0,-6 0 0,-2 2 0,-5-1 0,-1 1 0,-5-2 0,2 0 0,-5 0 0,2 2 0,-3-4 0,-1 0 0,-2-15 0,0-8 0,-7-15 0,-1-9 0,-3-6 0,1 8 0,2-9 0,2 13 0,-1-10 0,3 8 0,1-3 0,3 8 0,0 0 0,0 5 0,0 5 0,0-1 0,2 4 0,1 1 0,3 7 0,2-3 0,-3 9 0,3-5 0,-3 7 0,-2-1 0,1 5 0,-4 1 0,2 1 0,-2 1 0,0 0 0,0-1 0,0 1 0,0 0 0,0-3 0,0 0 0,0-5 0,0-1 0,0-6 0,0-4 0,0-4 0,0 0 0,0 4 0,0 5 0,0 2 0,0 3 0,0 4 0,0 2 0,0 3 0,0-1 0,0-1 0,0-2 0,0-1 0,0 0 0,0-4 0,3-6 0,0 2 0,2-5 0,3 3 0,0 3 0,3-3 0,-3 6 0,-1 1 0,-3 5 0,1 2 0,-3 1 0,-7 4 0,-10-2 0,-9 2 0,-6 0 0,-9 0 0,-2 0 0,-13 0 0,-1 0 0,0 0 0,-4 0 0,9 0 0,-4 0 0,0 0 0,-6 0 0,-1 0 0,-9-4 0,4 3 0,-5-2 0,-1 3 0,19 0 0,-25 0 0,31 0 0,-28 0 0,25 0 0,8 0 0,-4 0 0,13 0 0,-15 0 0,-2 0 0,8-3 0,-5-3 0,7-2 0,0-4 0,-8 1 0,3-3 0,8 4 0,-5 0 0,10 1 0,0 2 0,2-2 0,13 4 0,2 2 0,0 1 0,4 2 0,-10 0 0,4 0 0,-13 0 0,9 0 0,-35 0 0,13 0 0,-10 0 0,6 0 0,20 0 0,-4 0 0,5 0 0,6 0 0,2 0 0,-5 0 0,3 0 0,-10 0 0,0 0 0,-2 0 0,-6 0 0,6 0 0,-2 0 0,7 0 0,9 0 0,-2 0 0,13 0 0,-5 0 0,7 0 0,3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3:06.973"/>
    </inkml:context>
    <inkml:brush xml:id="br0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1 22 24575,'0'22'0,"0"8"0,0 2 0,0 0 0,0 5 0,0-13 0,0 3 0,0-5 0,0-8 0,0-2 0,0-5 0,0-28 0,0 7 0,0-26 0,0 9 0,0 0 0,0-4 0,0 9 0,0-1 0,2 8 0,1 3 0,1 6 0,1 4 0,1 3 0,4 1 0,0 2 0,5 0 0,1 0 0,0 0 0,3 0 0,-4 0 0,-4 0 0,3 0 0,-9 2 0,5-1 0,-6 2 0,0-2 0,0 1 0,1-2 0,-3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3:05.746"/>
    </inkml:context>
    <inkml:brush xml:id="br0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1 1 24575,'0'15'0,"0"2"0,0 13 0,0-9 0,0 16 0,0-16 0,0 6 0,0-9 0,0-5 0,0-1 0,0-5 0,0 5 0,0-7 0,0 7 0,0-5 0,0 2 0,0-2 0,0 0 0,0-3 0,0 0 0,0 1 0,0-3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3:04.616"/>
    </inkml:context>
    <inkml:brush xml:id="br0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0 0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3:03.982"/>
    </inkml:context>
    <inkml:brush xml:id="br0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154 0 24575,'-4'0'0,"0"0"0,-1 0 0,1 0 0,0 0 0,-1 0 0,-7 0 0,-2 5 0,-3-1 0,2 5 0,2 2 0,-2 6 0,1 0 0,5 2 0,4-3 0,5 2 0,0 5 0,0 8 0,0 4 0,0 9 0,0-4 0,0 0 0,-6 3 0,5-7 0,-6 4 0,7-10 0,0 0 0,0-10 0,0 13 0,0-15 0,5 5 0,3-7 0,6-3 0,2 1 0,-3-1 0,2-5 0,-7 1 0,4-4 0,-7 2 0,1-3 0,-2-1 0,1-1 0,-1-2 0,0 0 0,3 0 0,-4 0 0,1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3:03.205"/>
    </inkml:context>
    <inkml:brush xml:id="br0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1 1 24575,'30'0'0,"6"0"0,13 0 0,-7 0 0,5 0 0,-15 0 0,2 0 0,-10 0 0,-5 0 0,-9 0 0,-1 0 0,-4 0 0,1 0 0,-1 0 0,-1 0 0,0 0 0,0 0 0,1 0 0,-1 0 0,-2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3T09:03:00.719"/>
    </inkml:context>
    <inkml:brush xml:id="br0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139 167 24575,'0'15'0,"0"5"0,0 4 0,0 9 0,0 3 0,0 9 0,0 4 0,0 5 0,0 6 0,0 6 0,0 6 0,0-1 0,7 0 0,-5-18 0,5 4 0,-4-20 0,-3-1 0,6-6 0,-6-16 0,3 1 0,-3-10 0,0 1 0,0-17 0,0-4 0,-10-29 0,-3-8 0,-9-4 0,-2-18 0,-3 5 0,5-9 0,-3-5 0,13 11 0,4-5 0,4 5 0,4 6 0,0 1 0,0 22 0,6-4 0,3 19 0,7 0 0,1 5 0,0 9 0,-1 3 0,-4 6 0,3 3 0,-5 2 0,2 0 0,0 0 0,2 7 0,3 6 0,0 8 0,2 3 0,-7-3 0,2 1 0,-6-6 0,0 3 0,-1-6 0,-2-1 0,0-5 0,-1-1 0,-1-1 0,-1-1 0,-2 0 0,0 0 0,0 1 0,-5-1 0,0 1 0,-7 0 0,-8 0 0,3 0 0,-5 1 0,7-3 0,2-1 0,1 0 0,4-2 0,2 3 0,3-3 0,1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ex더해보기.dotx</Template>
  <TotalTime>48</TotalTime>
  <Pages>4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한석희</dc:creator>
  <cp:keywords/>
  <dc:description/>
  <cp:lastModifiedBy>han seokhee</cp:lastModifiedBy>
  <cp:revision>2</cp:revision>
  <dcterms:created xsi:type="dcterms:W3CDTF">2019-02-23T07:27:00Z</dcterms:created>
  <dcterms:modified xsi:type="dcterms:W3CDTF">2019-02-23T09:45:00Z</dcterms:modified>
</cp:coreProperties>
</file>